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Hlk34611253" w:displacedByCustomXml="next" w:id="0"/>
    <w:bookmarkEnd w:displacedByCustomXml="next" w:id="0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CD019A" w:rsidP="008604EE" w:rsidRDefault="008604EE" w14:paraId="2CD2268B" w14:textId="518DBE38">
          <w:pPr>
            <w:ind w:firstLine="0"/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B17A9" w:rsidP="00846018" w:rsidRDefault="009B17A9" w14:paraId="752C93AA" w14:textId="329DFD49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:rsidRPr="006E1914" w:rsidR="009B17A9" w:rsidP="005318AE" w:rsidRDefault="006E1914" w14:paraId="02FAB809" w14:textId="6B36219B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6AA83B6E">
                    <v:stroke joinstyle="miter"/>
                    <v:path gradientshapeok="t" o:connecttype="rect"/>
                  </v:shapetype>
                  <v:shape id="Caixa de Texto 3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">
                    <v:textbox>
                      <w:txbxContent>
                        <w:p w:rsidR="009B17A9" w:rsidP="00846018" w:rsidRDefault="009B17A9" w14:paraId="752C93AA" w14:textId="329DFD49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:rsidRPr="006E1914" w:rsidR="009B17A9" w:rsidP="005318AE" w:rsidRDefault="006E1914" w14:paraId="02FAB809" w14:textId="6B36219B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:rsidRPr="00B3428C" w:rsidR="009B17A9" w:rsidP="00B3428C" w:rsidRDefault="009B17A9" w14:paraId="6FE2AC8F" w14:textId="00EC09FB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:rsidRPr="00B3428C" w:rsidR="009B17A9" w:rsidP="00B3428C" w:rsidRDefault="009B17A9" w14:paraId="7A4796C8" w14:textId="101FC453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FC3603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aixa de Texto 14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#f5a607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" w14:anchorId="40F74479">
                    <v:fill opacity="28270f"/>
                    <v:textbox>
                      <w:txbxContent>
                        <w:p w:rsidRPr="00B3428C" w:rsidR="009B17A9" w:rsidP="00B3428C" w:rsidRDefault="009B17A9" w14:paraId="6FE2AC8F" w14:textId="00EC09FB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:rsidRPr="00B3428C" w:rsidR="009B17A9" w:rsidP="00B3428C" w:rsidRDefault="009B17A9" w14:paraId="7A4796C8" w14:textId="101FC453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FC3603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B0FCD" w:rsidR="003E22DF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:rsidR="00A23542" w:rsidRDefault="005318AE" w14:paraId="7B3BB2A0" w14:textId="05D237AA">
      <w:pPr>
        <w:ind w:firstLine="709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41344" behindDoc="0" locked="0" layoutInCell="1" allowOverlap="1" wp14:anchorId="438AB29F" wp14:editId="4C712AB3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1308</wp:posOffset>
                </wp:positionH>
                <wp:positionV xmlns:wp="http://schemas.openxmlformats.org/drawingml/2006/wordprocessingDrawing" relativeFrom="paragraph">
                  <wp:posOffset>1750668</wp:posOffset>
                </wp:positionV>
                <wp:extent cx="6186170" cy="792480"/>
                <wp:effectExtent l="0" t="0" r="0" b="7620"/>
                <wp:wrapNone xmlns:wp="http://schemas.openxmlformats.org/drawingml/2006/wordprocessingDrawing"/>
                <wp:docPr xmlns:wp="http://schemas.openxmlformats.org/drawingml/2006/wordprocessingDrawing" id="11" name="Caixa de Texto 1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18617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374E" w:rsidP="00AC374E" w:rsidRDefault="00AC374E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FFFFFF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/>
                                <w:lang w:val="en-US"/>
                              </w:rPr>
                              <w:t>Aluno:</w:t>
                            </w:r>
                          </w:p>
                          <w:p w:rsidR="00AC374E" w:rsidP="00AC374E" w:rsidRDefault="00AC374E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  <w:lang w:val="en-US"/>
                              </w:rPr>
                              <w:t xml:space="preserve">                                                                                                                         (VINÍCIUS ALVES GOTTI NASCIMENTO)</w:t>
                            </w:r>
                          </w:p>
                        </w:txbxContent>
                      </wps:txbx>
                      <wps:bodyPr spcFirstLastPara="0" wrap="square" lIns="91440" tIns="45720" rIns="91440" bIns="45720" anchor="t">
                        <a:noAutofit/>
                      </wps:bodyPr>
                    </wps:wsp>
                  </a:graphicData>
                </a:graphic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 w14:anchorId="091CF813">
                <v:stroke joinstyle="miter"/>
                <v:path textboxrect="0,0,21600,17322" o:connecttype="custom" o:connectlocs="10800,0;0,10800;10800,20400;21600,10800"/>
              </v:shapetype>
              <v:shape id="Fluxograma: Documento 27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13162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ocumento 28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w14:anchorId="36E28E57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ocumento 26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5a607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w14:anchorId="44AC0131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:rsidTr="00DE7B55" w14:paraId="13C260BC" w14:textId="77777777">
        <w:tc>
          <w:tcPr>
            <w:tcW w:w="9716" w:type="dxa"/>
            <w:shd w:val="clear" w:color="auto" w:fill="113162"/>
          </w:tcPr>
          <w:p w:rsidR="00A17062" w:rsidP="00DE7B55" w:rsidRDefault="00A23542" w14:paraId="4E71C352" w14:textId="78B13D00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8F6168" w:rsidR="00A23542" w:rsidP="00DE7B55" w:rsidRDefault="00BA09AA" w14:paraId="3C408F33" w14:textId="4C3ED6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:rsidTr="00DE7B55" w14:paraId="75894F3B" w14:textId="77777777">
        <w:tc>
          <w:tcPr>
            <w:tcW w:w="9716" w:type="dxa"/>
          </w:tcPr>
          <w:p w:rsidRPr="007A7CB1" w:rsidR="000F45D1" w:rsidP="008E5068" w:rsidRDefault="00A23542" w14:paraId="38B4ECA0" w14:textId="6DB4D794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Pr="001E44C4" w:rsidR="004B75AF">
              <w:rPr>
                <w:b/>
                <w:bCs/>
                <w:color w:val="113162"/>
              </w:rPr>
              <w:t>Imagina-se que você é um dos programadores responsáveis pela</w:t>
            </w:r>
            <w:r w:rsidRPr="001E44C4" w:rsidR="005A68B3">
              <w:rPr>
                <w:b/>
                <w:bCs/>
                <w:color w:val="113162"/>
              </w:rPr>
              <w:t xml:space="preserve"> con</w:t>
            </w:r>
            <w:r w:rsidRPr="001E44C4" w:rsidR="00482A32">
              <w:rPr>
                <w:b/>
                <w:bCs/>
                <w:color w:val="113162"/>
              </w:rPr>
              <w:t>s</w:t>
            </w:r>
            <w:r w:rsidRPr="001E44C4" w:rsidR="005A68B3">
              <w:rPr>
                <w:b/>
                <w:bCs/>
                <w:color w:val="113162"/>
              </w:rPr>
              <w:t>tr</w:t>
            </w:r>
            <w:r w:rsidRPr="001E44C4" w:rsidR="00482A32">
              <w:rPr>
                <w:b/>
                <w:bCs/>
                <w:color w:val="113162"/>
              </w:rPr>
              <w:t>u</w:t>
            </w:r>
            <w:r w:rsidRPr="001E44C4" w:rsidR="005A68B3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Pr="001E44C4" w:rsidR="00D770A1">
              <w:rPr>
                <w:b/>
                <w:bCs/>
                <w:color w:val="113162"/>
              </w:rPr>
              <w:t>que vende em atacado</w:t>
            </w:r>
            <w:r w:rsidRPr="001E44C4" w:rsidR="005A68B3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Pr="001E44C4" w:rsidR="000F45D1">
              <w:rPr>
                <w:b/>
                <w:bCs/>
                <w:color w:val="1F3864" w:themeColor="accent5" w:themeShade="80"/>
              </w:rPr>
              <w:t xml:space="preserve">Uma das estratégias de vendas dessa empresa X </w:t>
            </w:r>
            <w:r w:rsidRPr="001E44C4" w:rsidR="00D0074E">
              <w:rPr>
                <w:b/>
                <w:bCs/>
                <w:color w:val="1F3864" w:themeColor="accent5" w:themeShade="80"/>
              </w:rPr>
              <w:t xml:space="preserve">é dar desconto maiores por unidade </w:t>
            </w:r>
            <w:r w:rsidRPr="001E44C4" w:rsidR="00A44F8C">
              <w:rPr>
                <w:b/>
                <w:bCs/>
                <w:color w:val="1F3864" w:themeColor="accent5" w:themeShade="80"/>
              </w:rPr>
              <w:t>conforme a tabela abaixo: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:rsidTr="007B353A" w14:paraId="723B56C8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Pr="009E6C5A" w:rsidR="009E6C5A" w:rsidP="009E6C5A" w:rsidRDefault="009E6C5A" w14:paraId="1129D13C" w14:textId="3A7047FF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Quantidades</w:t>
                  </w:r>
                </w:p>
              </w:tc>
              <w:tc>
                <w:tcPr>
                  <w:tcW w:w="4745" w:type="dxa"/>
                </w:tcPr>
                <w:p w:rsidRPr="009E6C5A" w:rsidR="009E6C5A" w:rsidP="009E6C5A" w:rsidRDefault="009E6C5A" w14:paraId="0C4C9D4D" w14:textId="1F28EB8D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Desconto</w:t>
                  </w:r>
                </w:p>
              </w:tc>
            </w:tr>
            <w:tr w:rsidR="009E6C5A" w:rsidTr="007B353A" w14:paraId="2424C00D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2483A" w14:paraId="697D1F41" w14:textId="5B9F8FF6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Até 9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0024F056" w14:textId="5F3F49EF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:rsidTr="007B353A" w14:paraId="0C6CE252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2483A" w14:paraId="30E87E07" w14:textId="38131520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 e 99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6237A975" w14:textId="754A4942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:rsidTr="007B353A" w14:paraId="20E2A951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2C28BB" w14:paraId="48331E15" w14:textId="7B1756FE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100 e 999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6C15F19B" w14:textId="3148CDCE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:rsidTr="007B353A" w14:paraId="0A503773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65D7F" w14:paraId="32865262" w14:textId="01B22E0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De 1000 para mais</w:t>
                  </w:r>
                </w:p>
              </w:tc>
              <w:tc>
                <w:tcPr>
                  <w:tcW w:w="4745" w:type="dxa"/>
                </w:tcPr>
                <w:p w:rsidR="009E6C5A" w:rsidP="009E6C5A" w:rsidRDefault="00B65D7F" w14:paraId="661337CA" w14:textId="6E013F4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</w:t>
                  </w:r>
                  <w:r w:rsidR="004D15B5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 unidade</w:t>
                  </w:r>
                </w:p>
              </w:tc>
            </w:tr>
          </w:tbl>
          <w:p w:rsidR="00CB7FAE" w:rsidP="00D33733" w:rsidRDefault="00D33733" w14:paraId="408568F3" w14:textId="6A6F335B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:rsidRPr="00493FB9" w:rsidR="00847156" w:rsidP="008E5068" w:rsidRDefault="00847156" w14:paraId="0088C17D" w14:textId="2D6B00E4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Pr="00493FB9" w:rsidR="00A51CAC">
              <w:rPr>
                <w:b/>
                <w:bCs/>
                <w:color w:val="1F3864" w:themeColor="accent5" w:themeShade="80"/>
                <w:sz w:val="24"/>
                <w:szCs w:val="24"/>
              </w:rPr>
              <w:t>Lembrar que número decimal é feito com ponto e não ví</w:t>
            </w:r>
            <w:r w:rsidRPr="00493FB9" w:rsidR="009B1205">
              <w:rPr>
                <w:b/>
                <w:bCs/>
                <w:color w:val="1F3864" w:themeColor="accent5" w:themeShade="80"/>
                <w:sz w:val="24"/>
                <w:szCs w:val="24"/>
              </w:rPr>
              <w:t>rgula</w:t>
            </w:r>
            <w:r w:rsidRPr="00493FB9" w:rsidR="00A51CAC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847156" w:rsidP="008E5068" w:rsidRDefault="002A6F60" w14:paraId="43AECB7D" w14:textId="428FB555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:rsidRPr="00493FB9" w:rsidR="006D782A" w:rsidP="008E5068" w:rsidRDefault="006D782A" w14:paraId="0FCF2316" w14:textId="7D0DF11C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O programa deve retornar o valor total sem desconto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5123AA" w:rsidP="008E5068" w:rsidRDefault="002A6F60" w14:paraId="14B1C985" w14:textId="1AE7A78D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Pr="00493FB9" w:rsidR="005123A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Pr="00493FB9" w:rsidR="006D782A">
              <w:rPr>
                <w:b/>
                <w:bCs/>
                <w:color w:val="1F3864" w:themeColor="accent5" w:themeShade="80"/>
                <w:sz w:val="24"/>
                <w:szCs w:val="24"/>
              </w:rPr>
              <w:t>total após o desconto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1E44C4" w:rsidP="008E5068" w:rsidRDefault="00995E0D" w14:paraId="6699CAC5" w14:textId="2A884BF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Pr="00493FB9" w:rsidR="00FB4C0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Pr="00493FB9"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Pr="00493FB9" w:rsidR="00FB4C0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:rsidRPr="00493FB9" w:rsidR="009612BA" w:rsidP="008E5068" w:rsidRDefault="004C494F" w14:paraId="2377DF9A" w14:textId="1B73B37B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(para mostrar que o desconto foi aplicado)</w:t>
            </w:r>
          </w:p>
          <w:p w:rsidRPr="006F0D05" w:rsidR="00C45ADE" w:rsidP="00C45ADE" w:rsidRDefault="00C45ADE" w14:paraId="0EB440F3" w14:textId="7A6AF699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A23542" w:rsidP="00DE7B55" w:rsidRDefault="001D4E7D" w14:paraId="0BA9F009" w14:textId="74834663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32"/>
                <w:szCs w:val="32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3D9E5C" wp14:editId="2E11A38B">
                      <wp:simplePos x="0" y="0"/>
                      <wp:positionH relativeFrom="column">
                        <wp:posOffset>2867085</wp:posOffset>
                      </wp:positionH>
                      <wp:positionV relativeFrom="paragraph">
                        <wp:posOffset>171127</wp:posOffset>
                      </wp:positionV>
                      <wp:extent cx="2453640" cy="341630"/>
                      <wp:effectExtent l="0" t="0" r="0" b="0"/>
                      <wp:wrapNone/>
                      <wp:docPr id="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Pr="00BA7CFF" w:rsidR="001D4E7D" w:rsidP="001D4E7D" w:rsidRDefault="001D4E7D" w14:paraId="3CEDD933" w14:textId="7777777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2" style="position:absolute;left:0;text-align:left;margin-left:225.75pt;margin-top:13.45pt;width:193.2pt;height:26.9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" w14:anchorId="553D9E5C">
                      <v:textbox style="mso-fit-shape-to-text:t">
                        <w:txbxContent>
                          <w:p w:rsidRPr="00BA7CFF" w:rsidR="001D4E7D" w:rsidP="001D4E7D" w:rsidRDefault="001D4E7D" w14:paraId="3CEDD933" w14:textId="77777777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441C" w:rsidR="0059441C">
              <w:rPr>
                <w:b/>
                <w:bCs/>
                <w:noProof/>
                <w:color w:val="1F3864" w:themeColor="accent5" w:themeShade="80"/>
                <w:sz w:val="32"/>
                <w:szCs w:val="32"/>
              </w:rPr>
              <w:drawing>
                <wp:inline distT="0" distB="0" distL="0" distR="0" wp14:anchorId="746BC595" wp14:editId="32689763">
                  <wp:extent cx="4954137" cy="1014499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38" cy="101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2449" w:rsidP="003A53D3" w:rsidRDefault="003A53D3" w14:paraId="4B432BF5" w14:textId="1D092064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OBS: Para os números decimais ficarem com somente duas casas depois da </w:t>
            </w:r>
            <w:r w:rsidR="00906AAE">
              <w:rPr>
                <w:b/>
                <w:bCs/>
                <w:color w:val="1F3864" w:themeColor="accent5" w:themeShade="80"/>
                <w:sz w:val="24"/>
                <w:szCs w:val="24"/>
              </w:rPr>
              <w:t>vírgula utilize</w:t>
            </w:r>
            <w:r w:rsidR="00C2242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{:.2f)</w:t>
            </w:r>
            <w:r w:rsidR="00C92449">
              <w:rPr>
                <w:b/>
                <w:bCs/>
                <w:color w:val="1F3864" w:themeColor="accent5" w:themeShade="80"/>
                <w:sz w:val="24"/>
                <w:szCs w:val="24"/>
              </w:rPr>
              <w:t>. Exemplo:</w:t>
            </w:r>
          </w:p>
          <w:p w:rsidRPr="00736765" w:rsidR="00C2242F" w:rsidP="00736765" w:rsidRDefault="00C2242F" w14:paraId="105A5C08" w14:textId="3EA33F67">
            <w:pPr>
              <w:pStyle w:val="Pr-formataoHTML"/>
              <w:shd w:val="clear" w:color="auto" w:fill="2B2B2B"/>
              <w:rPr>
                <w:color w:val="A9B7C6"/>
              </w:rPr>
            </w:pPr>
            <w:r>
              <w:rPr>
                <w:color w:val="8888C6"/>
              </w:rPr>
              <w:t>print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valor sem desconto foi: R$ {:.2f}'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sub_total</w:t>
            </w:r>
            <w:proofErr w:type="spellEnd"/>
            <w:r>
              <w:rPr>
                <w:color w:val="A9B7C6"/>
              </w:rPr>
              <w:t>))</w:t>
            </w:r>
          </w:p>
        </w:tc>
      </w:tr>
    </w:tbl>
    <w:p w:rsidR="002B61A6" w:rsidP="002B61A6" w:rsidRDefault="002B61A6" w14:paraId="3F09381C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:rsidTr="56EB66BD" w14:paraId="14E1E8B3" w14:textId="77777777">
        <w:tc>
          <w:tcPr>
            <w:tcW w:w="9716" w:type="dxa"/>
            <w:shd w:val="clear" w:color="auto" w:fill="FFFFFF" w:themeFill="background1"/>
            <w:tcMar/>
          </w:tcPr>
          <w:p w:rsidR="004B75AF" w:rsidP="00D0516E" w:rsidRDefault="004B75AF" w14:paraId="03ACBD2C" w14:textId="0DF8808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:rsidTr="56EB66BD" w14:paraId="1D93AAB1" w14:textId="77777777">
        <w:trPr>
          <w:trHeight w:val="300"/>
        </w:trPr>
        <w:tc>
          <w:tcPr>
            <w:tcW w:w="9716" w:type="dxa"/>
            <w:shd w:val="clear" w:color="auto" w:fill="FFFFFF" w:themeFill="background1"/>
            <w:tcMar/>
          </w:tcPr>
          <w:p w:rsidRPr="0088030D" w:rsidR="007A7CB1" w:rsidP="56EB66BD" w:rsidRDefault="007A7CB1" w14:paraId="73C3346A" w14:textId="1079D90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 vindo a loja do Vinicius Alves Gotti Nascimento'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identificador pessoal</w:t>
            </w:r>
          </w:p>
          <w:p w:rsidRPr="0088030D" w:rsidR="007A7CB1" w:rsidP="56EB66BD" w:rsidRDefault="007A7CB1" w14:paraId="320D8860" w14:textId="0BAEFFF0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75C72D33" w14:textId="0AFEC0E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valor_unitario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float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"Digite o valor unitário do produto: "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valor de cada item</w:t>
            </w:r>
          </w:p>
          <w:p w:rsidRPr="0088030D" w:rsidR="007A7CB1" w:rsidP="56EB66BD" w:rsidRDefault="007A7CB1" w14:paraId="45DE723D" w14:textId="51D4A6D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quantidade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"Digite a quantidade do produto: "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quantidade de itens comprados</w:t>
            </w:r>
          </w:p>
          <w:p w:rsidRPr="0088030D" w:rsidR="007A7CB1" w:rsidP="56EB66BD" w:rsidRDefault="007A7CB1" w14:paraId="4A964723" w14:textId="485AF0F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desconto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8030D" w:rsidR="007A7CB1" w:rsidP="56EB66BD" w:rsidRDefault="007A7CB1" w14:paraId="44C7418A" w14:textId="0EE2BB4B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5820F484" w14:textId="35313BE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valor_total_sem_desconto = valor_unitario * quantidade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calcula o valor sem o desconto</w:t>
            </w:r>
          </w:p>
          <w:p w:rsidRPr="0088030D" w:rsidR="007A7CB1" w:rsidP="56EB66BD" w:rsidRDefault="007A7CB1" w14:paraId="475A5F79" w14:textId="1A539D34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310A8EC3" w14:textId="742B196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quantidade &lt;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 numero de itens comprados </w:t>
            </w:r>
          </w:p>
          <w:p w:rsidRPr="0088030D" w:rsidR="007A7CB1" w:rsidP="56EB66BD" w:rsidRDefault="007A7CB1" w14:paraId="19EB3C9B" w14:textId="204F6FCA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4F5771B9" w14:textId="6D5657B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desconto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</w:t>
            </w:r>
          </w:p>
          <w:p w:rsidRPr="0088030D" w:rsidR="007A7CB1" w:rsidP="56EB66BD" w:rsidRDefault="007A7CB1" w14:paraId="743671EF" w14:textId="2D8B39B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</w:p>
          <w:p w:rsidRPr="0088030D" w:rsidR="007A7CB1" w:rsidP="56EB66BD" w:rsidRDefault="007A7CB1" w14:paraId="4CA07CB8" w14:textId="5EEB4E2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quantidade &lt;=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99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numero de itens comprados</w:t>
            </w:r>
          </w:p>
          <w:p w:rsidRPr="0088030D" w:rsidR="007A7CB1" w:rsidP="56EB66BD" w:rsidRDefault="007A7CB1" w14:paraId="2C17FA30" w14:textId="73DDF428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26E5F8FE" w14:textId="7B800F2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desconto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0.05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% de desconto</w:t>
            </w:r>
          </w:p>
          <w:p w:rsidRPr="0088030D" w:rsidR="007A7CB1" w:rsidP="56EB66BD" w:rsidRDefault="007A7CB1" w14:paraId="6E1887AC" w14:textId="6E5A3F52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2D0E6229" w14:textId="00584BD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quantidade &lt;=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999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numero de itens comprados</w:t>
            </w:r>
          </w:p>
          <w:p w:rsidRPr="0088030D" w:rsidR="007A7CB1" w:rsidP="56EB66BD" w:rsidRDefault="007A7CB1" w14:paraId="2BDF9AE2" w14:textId="4A6420E5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66AC16B7" w14:textId="73C572D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desconto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0.10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 % de desconto</w:t>
            </w:r>
          </w:p>
          <w:p w:rsidRPr="0088030D" w:rsidR="007A7CB1" w:rsidP="56EB66BD" w:rsidRDefault="007A7CB1" w14:paraId="78AF39AE" w14:textId="129FC979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790B2DD2" w14:textId="591F2D6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8030D" w:rsidR="007A7CB1" w:rsidP="56EB66BD" w:rsidRDefault="007A7CB1" w14:paraId="0977245E" w14:textId="464E25A8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0DE703AC" w14:textId="36C242A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desconto =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0.15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% de desconto</w:t>
            </w:r>
          </w:p>
          <w:p w:rsidRPr="0088030D" w:rsidR="007A7CB1" w:rsidP="56EB66BD" w:rsidRDefault="007A7CB1" w14:paraId="78076D3D" w14:textId="146D63A7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Pr="0088030D" w:rsidR="007A7CB1" w:rsidP="56EB66BD" w:rsidRDefault="007A7CB1" w14:paraId="2FAC2EAD" w14:textId="30EAD1FC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valor_total_com_desconto = valor_total_sem_desconto -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valor_total_sem_desconto * desconto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calcula o valor com desconto</w:t>
            </w:r>
          </w:p>
          <w:p w:rsidRPr="0088030D" w:rsidR="007A7CB1" w:rsidP="56EB66BD" w:rsidRDefault="007A7CB1" w14:paraId="5C79E27B" w14:textId="2719BAFB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061C4E85" w14:textId="1EF8A56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desconto_em_porcentagem = desconto *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</w:t>
            </w:r>
          </w:p>
          <w:p w:rsidRPr="0088030D" w:rsidR="007A7CB1" w:rsidP="56EB66BD" w:rsidRDefault="007A7CB1" w14:paraId="06DAB3E5" w14:textId="70B83F6E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8030D" w:rsidR="007A7CB1" w:rsidP="56EB66BD" w:rsidRDefault="007A7CB1" w14:paraId="75B1DD1A" w14:textId="284C86C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'Valor total sem desconto: R$ {:.2f}'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valor_total_sem_desconto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8030D" w:rsidR="007A7CB1" w:rsidP="56EB66BD" w:rsidRDefault="007A7CB1" w14:paraId="21BDFB41" w14:textId="3343109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'Valor total com desconto: R$ {:.2f}'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valor_total_com_desconto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8030D" w:rsidR="007A7CB1" w:rsidP="56EB66BD" w:rsidRDefault="007A7CB1" w14:paraId="1EF49C01" w14:textId="20EC69C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'Desconto: {:.0f}%'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desconto_em_porcentagem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9ACB983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apresenta quantos % foi o desconto no resultado final</w:t>
            </w:r>
          </w:p>
          <w:p w:rsidRPr="0088030D" w:rsidR="007A7CB1" w:rsidP="56EB66BD" w:rsidRDefault="007A7CB1" w14:paraId="39A8D8D8" w14:textId="0FA8BFBE">
            <w:pPr>
              <w:pStyle w:val="Normal"/>
              <w:ind w:firstLine="0"/>
              <w:jc w:val="left"/>
              <w:rPr>
                <w:rFonts w:eastAsia="Times New Roman"/>
                <w:color w:val="FF0000"/>
                <w:sz w:val="24"/>
                <w:szCs w:val="24"/>
              </w:rPr>
            </w:pPr>
          </w:p>
        </w:tc>
      </w:tr>
    </w:tbl>
    <w:p w:rsidR="004B75AF" w:rsidP="002B61A6" w:rsidRDefault="004B75AF" w14:paraId="6BC71D73" w14:textId="7CA1DA1D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:rsidTr="56EB66BD" w14:paraId="77EDEB4E" w14:textId="77777777">
        <w:tc>
          <w:tcPr>
            <w:tcW w:w="9716" w:type="dxa"/>
            <w:shd w:val="clear" w:color="auto" w:fill="FFFFFF" w:themeFill="background1"/>
            <w:tcMar/>
          </w:tcPr>
          <w:p w:rsidR="00736765" w:rsidP="00736765" w:rsidRDefault="00736765" w14:paraId="63A97B59" w14:textId="416B35AF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736765" w:rsidTr="56EB66BD" w14:paraId="2F5CA179" w14:textId="77777777">
        <w:trPr>
          <w:trHeight w:val="1140"/>
        </w:trPr>
        <w:tc>
          <w:tcPr>
            <w:tcW w:w="9716" w:type="dxa"/>
            <w:shd w:val="clear" w:color="auto" w:fill="FFFFFF" w:themeFill="background1"/>
            <w:tcMar/>
          </w:tcPr>
          <w:p w:rsidRPr="00493FB9" w:rsidR="00736765" w:rsidP="56EB66BD" w:rsidRDefault="00736765" w14:paraId="38BECA3B" w14:textId="7A82D24F">
            <w:pPr>
              <w:pStyle w:val="Normal"/>
              <w:ind w:firstLine="0"/>
              <w:jc w:val="left"/>
            </w:pPr>
            <w:r w:rsidR="2367A1D8">
              <w:drawing>
                <wp:inline wp14:editId="01B93796" wp14:anchorId="101FF09B">
                  <wp:extent cx="4572000" cy="781050"/>
                  <wp:effectExtent l="0" t="0" r="0" b="0"/>
                  <wp:docPr id="5030495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f424c0d2c24c5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93FB9" w:rsidR="00736765" w:rsidP="56EB66BD" w:rsidRDefault="00736765" w14:paraId="0B9D5F45" w14:textId="254F3EAB">
            <w:pPr>
              <w:pStyle w:val="Normal"/>
              <w:ind w:firstLine="0"/>
              <w:jc w:val="left"/>
            </w:pPr>
            <w:r w:rsidR="2367A1D8">
              <w:rPr/>
              <w:t xml:space="preserve">    Print do resultado no console</w:t>
            </w:r>
          </w:p>
        </w:tc>
      </w:tr>
    </w:tbl>
    <w:p w:rsidR="00811557" w:rsidP="00811557" w:rsidRDefault="00811557" w14:paraId="0188C12B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:rsidTr="00DE7B55" w14:paraId="17105B5C" w14:textId="77777777">
        <w:tc>
          <w:tcPr>
            <w:tcW w:w="9716" w:type="dxa"/>
            <w:shd w:val="clear" w:color="auto" w:fill="113162"/>
          </w:tcPr>
          <w:p w:rsidR="002F3575" w:rsidP="00DE7B55" w:rsidRDefault="007A7CB1" w14:paraId="045D3A96" w14:textId="4C1BA06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D91FAE" w:rsidR="00193343" w:rsidP="00DE7B55" w:rsidRDefault="00193343" w14:paraId="139004AF" w14:textId="6860471D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:rsidTr="00DE7B55" w14:paraId="0ABA256C" w14:textId="77777777">
        <w:tc>
          <w:tcPr>
            <w:tcW w:w="9716" w:type="dxa"/>
          </w:tcPr>
          <w:p w:rsidR="00CF4223" w:rsidP="008E5068" w:rsidRDefault="002F3575" w14:paraId="1D9EB2A5" w14:textId="71EEE3A4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lanchonete.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:rsidRPr="00CF4223" w:rsidR="00A73DDF" w:rsidP="008E5068" w:rsidRDefault="00A73DDF" w14:paraId="01FDE0B7" w14:textId="77B99102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lanchonete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de produtos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listados com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sua 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códigos e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9579" w:type="dxa"/>
              <w:tblLayout w:type="fixed"/>
              <w:tblLook w:val="04A0" w:firstRow="1" w:lastRow="0" w:firstColumn="1" w:lastColumn="0" w:noHBand="0" w:noVBand="1"/>
            </w:tblPr>
            <w:tblGrid>
              <w:gridCol w:w="1919"/>
              <w:gridCol w:w="5611"/>
              <w:gridCol w:w="2049"/>
            </w:tblGrid>
            <w:tr w:rsidR="00D03ED5" w:rsidTr="00EF5594" w14:paraId="04457D27" w14:textId="3D3B29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Pr="009E6C5A" w:rsidR="00D03ED5" w:rsidP="00EF5594" w:rsidRDefault="00D03ED5" w14:paraId="34607972" w14:textId="66C3C8B0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5611" w:type="dxa"/>
                </w:tcPr>
                <w:p w:rsidRPr="009E6C5A" w:rsidR="00D03ED5" w:rsidP="00EF5594" w:rsidRDefault="00D03ED5" w14:paraId="741FD544" w14:textId="76AB61BB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2049" w:type="dxa"/>
                </w:tcPr>
                <w:p w:rsidRPr="009E6C5A" w:rsidR="00D03ED5" w:rsidP="00EF5594" w:rsidRDefault="00D03ED5" w14:paraId="21BAB2CF" w14:textId="2CD840ED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Valor(R$)</w:t>
                  </w:r>
                </w:p>
              </w:tc>
            </w:tr>
            <w:tr w:rsidR="00D03ED5" w:rsidTr="00EF5594" w14:paraId="32B860E6" w14:textId="5055D9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78DF06EC" w14:textId="321E6531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1F19900F" w14:textId="6E12CB08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</w:t>
                  </w:r>
                </w:p>
              </w:tc>
              <w:tc>
                <w:tcPr>
                  <w:tcW w:w="2049" w:type="dxa"/>
                </w:tcPr>
                <w:p w:rsidR="00D03ED5" w:rsidP="00EF5594" w:rsidRDefault="00AE641F" w14:paraId="087E3572" w14:textId="3EB98222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9</w:t>
                  </w:r>
                  <w:r w:rsidR="00EF559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:rsidTr="00EF5594" w14:paraId="34A40356" w14:textId="1C0CBE8A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666A1C0A" w14:textId="66A1684E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0FC28639" w14:textId="35F6C9BC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 Duplo</w:t>
                  </w:r>
                </w:p>
              </w:tc>
              <w:tc>
                <w:tcPr>
                  <w:tcW w:w="2049" w:type="dxa"/>
                </w:tcPr>
                <w:p w:rsidR="00D03ED5" w:rsidP="00EF5594" w:rsidRDefault="00EF5594" w14:paraId="2FF684E8" w14:textId="4A88639B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:rsidTr="00EF5594" w14:paraId="47BF5F2C" w14:textId="0611A0E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1320D0CA" w14:textId="43F03663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102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6CF680FD" w14:textId="087DFCD9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C10D26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Egg</w:t>
                  </w:r>
                </w:p>
              </w:tc>
              <w:tc>
                <w:tcPr>
                  <w:tcW w:w="2049" w:type="dxa"/>
                </w:tcPr>
                <w:p w:rsidR="00D03ED5" w:rsidP="00EF5594" w:rsidRDefault="00C10D26" w14:paraId="6D579A55" w14:textId="656F412E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:rsidTr="00EF5594" w14:paraId="2678A275" w14:textId="4213CE02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D03ED5" w:rsidP="00EF5594" w:rsidRDefault="005D41EC" w14:paraId="13B2FF2B" w14:textId="43C005F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5611" w:type="dxa"/>
                </w:tcPr>
                <w:p w:rsidR="00D03ED5" w:rsidP="00EF5594" w:rsidRDefault="005D41EC" w14:paraId="54F3C27A" w14:textId="167CE870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X-Salada</w:t>
                  </w:r>
                </w:p>
              </w:tc>
              <w:tc>
                <w:tcPr>
                  <w:tcW w:w="2049" w:type="dxa"/>
                </w:tcPr>
                <w:p w:rsidR="00D03ED5" w:rsidP="00EF5594" w:rsidRDefault="00C10D26" w14:paraId="0CD2F261" w14:textId="428FF2A7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13,00</w:t>
                  </w:r>
                </w:p>
              </w:tc>
            </w:tr>
            <w:tr w:rsidR="005D41EC" w:rsidTr="00EF5594" w14:paraId="5050074B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5D41EC" w:rsidP="00EF5594" w:rsidRDefault="005D41EC" w14:paraId="6425A122" w14:textId="69AC6FDC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104</w:t>
                  </w:r>
                </w:p>
              </w:tc>
              <w:tc>
                <w:tcPr>
                  <w:tcW w:w="5611" w:type="dxa"/>
                </w:tcPr>
                <w:p w:rsidR="005D41EC" w:rsidP="00EF5594" w:rsidRDefault="00EF5594" w14:paraId="12A37FAE" w14:textId="32A13329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Bacon</w:t>
                  </w:r>
                </w:p>
              </w:tc>
              <w:tc>
                <w:tcPr>
                  <w:tcW w:w="2049" w:type="dxa"/>
                </w:tcPr>
                <w:p w:rsidR="005D41EC" w:rsidP="00EF5594" w:rsidRDefault="00C10D26" w14:paraId="2565E006" w14:textId="0A92AEC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14,00</w:t>
                  </w:r>
                </w:p>
              </w:tc>
            </w:tr>
            <w:tr w:rsidR="005D41EC" w:rsidTr="00EF5594" w14:paraId="37AF7031" w14:textId="77777777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5D41EC" w:rsidP="00EF5594" w:rsidRDefault="005D41EC" w14:paraId="5E6AD602" w14:textId="58E07E0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105</w:t>
                  </w:r>
                </w:p>
              </w:tc>
              <w:tc>
                <w:tcPr>
                  <w:tcW w:w="5611" w:type="dxa"/>
                </w:tcPr>
                <w:p w:rsidR="005D41EC" w:rsidP="00EF5594" w:rsidRDefault="00EF5594" w14:paraId="43A10682" w14:textId="1BA8B5DC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X-Tudo</w:t>
                  </w:r>
                </w:p>
              </w:tc>
              <w:tc>
                <w:tcPr>
                  <w:tcW w:w="2049" w:type="dxa"/>
                </w:tcPr>
                <w:p w:rsidR="005D41EC" w:rsidP="00EF5594" w:rsidRDefault="00C10D26" w14:paraId="138385C4" w14:textId="61138C9C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B42A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7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1C140D" w:rsidTr="00EF5594" w14:paraId="0BD6C940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1C140D" w:rsidP="00EF5594" w:rsidRDefault="001C140D" w14:paraId="53E72FD6" w14:textId="39206D53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5611" w:type="dxa"/>
                </w:tcPr>
                <w:p w:rsidR="001C140D" w:rsidP="00EF5594" w:rsidRDefault="001C140D" w14:paraId="67230EC3" w14:textId="52E21698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Refrigerante Lata</w:t>
                  </w:r>
                </w:p>
              </w:tc>
              <w:tc>
                <w:tcPr>
                  <w:tcW w:w="2049" w:type="dxa"/>
                </w:tcPr>
                <w:p w:rsidR="001C140D" w:rsidP="00EF5594" w:rsidRDefault="001C140D" w14:paraId="46FA4FDE" w14:textId="7450071F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5,00</w:t>
                  </w:r>
                </w:p>
              </w:tc>
            </w:tr>
            <w:tr w:rsidR="001C140D" w:rsidTr="00EF5594" w14:paraId="221FFF4F" w14:textId="77777777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:rsidR="001C140D" w:rsidP="00EF5594" w:rsidRDefault="001C140D" w14:paraId="0602162A" w14:textId="339CCD1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201</w:t>
                  </w:r>
                </w:p>
              </w:tc>
              <w:tc>
                <w:tcPr>
                  <w:tcW w:w="5611" w:type="dxa"/>
                </w:tcPr>
                <w:p w:rsidR="001C140D" w:rsidP="00EF5594" w:rsidRDefault="001C140D" w14:paraId="1918F206" w14:textId="14895B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Chá Gelado</w:t>
                  </w:r>
                </w:p>
              </w:tc>
              <w:tc>
                <w:tcPr>
                  <w:tcW w:w="2049" w:type="dxa"/>
                </w:tcPr>
                <w:p w:rsidR="001C140D" w:rsidP="00EF5594" w:rsidRDefault="001C140D" w14:paraId="6D098AD5" w14:textId="1AF32A32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4,00</w:t>
                  </w:r>
                </w:p>
              </w:tc>
            </w:tr>
          </w:tbl>
          <w:p w:rsidR="002F3575" w:rsidP="00DE7B55" w:rsidRDefault="002F3575" w14:paraId="7CFD17B3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2F3575" w:rsidP="00DE7B55" w:rsidRDefault="002F3575" w14:paraId="14832CE2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2F3575" w:rsidP="008E5068" w:rsidRDefault="002F3575" w14:paraId="2E09D60A" w14:textId="6FD40946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>o código do produto desejado;</w:t>
            </w:r>
          </w:p>
          <w:p w:rsidR="009934A7" w:rsidP="008E5068" w:rsidRDefault="009934A7" w14:paraId="7E47736D" w14:textId="6A0513D3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o passo item 2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:rsidRPr="00184876" w:rsidR="00184876" w:rsidP="008E5068" w:rsidRDefault="00A0698F" w14:paraId="1DB591AE" w14:textId="51080C9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A53D8E" w:rsidP="008E5068" w:rsidRDefault="00A53D8E" w14:paraId="5FD6A8EE" w14:textId="73838E9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:rsidRPr="00FD198D" w:rsidR="00A53D8E" w:rsidP="008E5068" w:rsidRDefault="00A53D8E" w14:paraId="786BFB05" w14:textId="6A44420F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Se a pessoa digitar um NÚMERO diferente dos da tabela printar na tela: ‘opção inválida’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:rsidRPr="00A61C46" w:rsidR="002F3575" w:rsidP="008E5068" w:rsidRDefault="00184876" w14:paraId="074B38AF" w14:textId="38B89027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Pr="00A61C46" w:rsidR="007B391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Pr="00A61C46" w:rsidR="0069085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Pr="00A61C46" w:rsidR="00FD198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A61C46" w:rsidR="0069085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:rsidRPr="00A61C46" w:rsidR="0069085D" w:rsidP="008E5068" w:rsidRDefault="0069085D" w14:paraId="737650D6" w14:textId="65538A12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Pr="00A61C46" w:rsidR="00FD198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:rsidRPr="004C494F" w:rsidR="002F3575" w:rsidP="000F41F9" w:rsidRDefault="00FD198D" w14:paraId="6BCA3C22" w14:textId="305B6112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elif que verifica a opção sair)</w:t>
            </w:r>
          </w:p>
          <w:p w:rsidRPr="004C494F" w:rsidR="004C494F" w:rsidP="004C494F" w:rsidRDefault="004C494F" w14:paraId="7D8E760A" w14:textId="07A8F2FA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dois pedidos</w:t>
            </w:r>
          </w:p>
          <w:p w:rsidRPr="004C494F" w:rsidR="004C494F" w:rsidP="004C494F" w:rsidRDefault="004C494F" w14:paraId="65CD286D" w14:textId="0D35AAA7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erro ao digitar no pedido</w:t>
            </w:r>
          </w:p>
          <w:p w:rsidRPr="006F0D05" w:rsidR="00C45ADE" w:rsidP="00C45ADE" w:rsidRDefault="00C45ADE" w14:paraId="7B41615E" w14:textId="0AAB1F48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B168C4" w:rsidP="00B168C4" w:rsidRDefault="000F41F9" w14:paraId="0055A693" w14:textId="05D5A05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323F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32B2F0EB" wp14:editId="6F747454">
                  <wp:extent cx="5524436" cy="5534025"/>
                  <wp:effectExtent l="0" t="0" r="63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11" cy="55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0F41F9" w:rsidP="00B168C4" w:rsidRDefault="000F41F9" w14:paraId="166DBB61" w14:textId="72D92B78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</w:t>
            </w:r>
            <w:r w:rsidR="006167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</w:t>
            </w:r>
            <w:r w:rsidR="00EF0553">
              <w:rPr>
                <w:b/>
                <w:bCs/>
                <w:color w:val="1F3864" w:themeColor="accent5" w:themeShade="80"/>
                <w:sz w:val="24"/>
                <w:szCs w:val="24"/>
              </w:rPr>
              <w:t>Exemplo de programa co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m 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>2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itens pedido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(Sendo que um deles teve uma tentativa com erro) 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e no</w:t>
            </w:r>
            <w:r w:rsidR="001977C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final o valor final é apresentado.</w:t>
            </w:r>
          </w:p>
        </w:tc>
      </w:tr>
    </w:tbl>
    <w:p w:rsidR="006402B3" w:rsidP="006402B3" w:rsidRDefault="006402B3" w14:paraId="00525A65" w14:textId="49DF2123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:rsidTr="56EB66BD" w14:paraId="4817766B" w14:textId="77777777">
        <w:tc>
          <w:tcPr>
            <w:tcW w:w="9716" w:type="dxa"/>
            <w:shd w:val="clear" w:color="auto" w:fill="FFFFFF" w:themeFill="background1"/>
            <w:tcMar/>
          </w:tcPr>
          <w:p w:rsidR="006402B3" w:rsidP="00292E5B" w:rsidRDefault="006402B3" w14:paraId="726281B8" w14:textId="3CB785D6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DA2909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:rsidTr="56EB66BD" w14:paraId="3271722C" w14:textId="77777777">
        <w:tc>
          <w:tcPr>
            <w:tcW w:w="9716" w:type="dxa"/>
            <w:shd w:val="clear" w:color="auto" w:fill="FFFFFF" w:themeFill="background1"/>
            <w:tcMar/>
          </w:tcPr>
          <w:p w:rsidRPr="008D2BAC" w:rsidR="008D2BAC" w:rsidP="56EB66BD" w:rsidRDefault="0005040A" w14:paraId="31DBD722" w14:textId="2B020C2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 vindo a Lanchonete do Vinícius Alves Gotti Nascimento'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identificador pessoal</w:t>
            </w:r>
          </w:p>
          <w:p w:rsidRPr="008D2BAC" w:rsidR="008D2BAC" w:rsidP="56EB66BD" w:rsidRDefault="0005040A" w14:paraId="26142876" w14:textId="70E231B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15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'CARDAPIO'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15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#visual do cardápio</w:t>
            </w:r>
          </w:p>
          <w:p w:rsidRPr="008D2BAC" w:rsidR="008D2BAC" w:rsidP="56EB66BD" w:rsidRDefault="0005040A" w14:paraId="321BB998" w14:textId="1D77097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'|CÓDIGO|       DESCRIÇÃO       | VALOR(R$)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4DF315B5" w14:textId="6ED3D10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45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14D45251" w14:textId="5B472C0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100  |   Cachorro-Quente     |  9,00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6B11EB71" w14:textId="03AC714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101  | Cachorro-Quente Duplo | 11,00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109E9F82" w14:textId="0EEEE6A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102  |      X-Egg            | 12,00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6F3B2DED" w14:textId="5F5B36F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103  |      X-Salada         | 13,00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6D492E2D" w14:textId="30D93F4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104  |      X-Bacon          | 14,00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11E7CC24" w14:textId="679FC1A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105  |      X-Tudo           | 17,00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0898F399" w14:textId="39D14FFC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200  |   Refrigerante Lata   |  5,00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0AB4FEAA" w14:textId="0BFE71BC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'| 201  |      Chá Gelado       |  4,00     |'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11FD93EF" w14:textId="3D91556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45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7D26A4CE" w14:textId="498B9CB5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D2BAC" w:rsidR="008D2BAC" w:rsidP="56EB66BD" w:rsidRDefault="0005040A" w14:paraId="5F8A814D" w14:textId="0F72BD8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acumulador 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soma os valores dos produtos</w:t>
            </w:r>
          </w:p>
          <w:p w:rsidRPr="008D2BAC" w:rsidR="008D2BAC" w:rsidP="56EB66BD" w:rsidRDefault="0005040A" w14:paraId="75E8C2EF" w14:textId="3FC8162A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D2BAC" w:rsidR="008D2BAC" w:rsidP="56EB66BD" w:rsidRDefault="0005040A" w14:paraId="7FC46963" w14:textId="76BE14A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 dicionario de itens </w:t>
            </w:r>
          </w:p>
          <w:p w:rsidRPr="008D2BAC" w:rsidR="008D2BAC" w:rsidP="56EB66BD" w:rsidRDefault="0005040A" w14:paraId="63F09DD2" w14:textId="56C2CEB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nomes 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'100'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'Cachorro-Quente'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1454FB5B" w14:textId="6051496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'101'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'Cachorro-Quente Duplo'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0A6ED99F" w14:textId="5679B61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'102'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'X-Egg'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4BE90B5B" w14:textId="0E08954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'103'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'X-Salada'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7DB1F4C3" w14:textId="7249781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'104'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'X-Bacon'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652D49B2" w14:textId="4F517DF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'105'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'X-Tudo'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4B9B30E7" w14:textId="5EFF549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'200'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'Refrigerante Lata'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04AFB1EA" w14:textId="1AA0040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'201'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'Chá Gelado'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</w:p>
          <w:p w:rsidRPr="008D2BAC" w:rsidR="008D2BAC" w:rsidP="56EB66BD" w:rsidRDefault="0005040A" w14:paraId="016B2C11" w14:textId="791273F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codigos 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'100'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47B89278" w14:textId="2B757AE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'101'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091E24C3" w14:textId="48A6756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'102'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10CDD26C" w14:textId="662CF20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'103'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1E1ADD7D" w14:textId="2FAD7D1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'104'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4D250761" w14:textId="6FC9AAB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'105'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60EA57EC" w14:textId="63E4F2A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'200'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8D2BAC" w:rsidR="008D2BAC" w:rsidP="56EB66BD" w:rsidRDefault="0005040A" w14:paraId="5E1745E4" w14:textId="7D3851F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'201'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</w:p>
          <w:p w:rsidRPr="008D2BAC" w:rsidR="008D2BAC" w:rsidP="56EB66BD" w:rsidRDefault="0005040A" w14:paraId="6AE70575" w14:textId="0C8CF808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D2BAC" w:rsidR="008D2BAC" w:rsidP="56EB66BD" w:rsidRDefault="0005040A" w14:paraId="6DE23F9F" w14:textId="31050DA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código de repetição</w:t>
            </w:r>
          </w:p>
          <w:p w:rsidRPr="008D2BAC" w:rsidR="008D2BAC" w:rsidP="56EB66BD" w:rsidRDefault="0005040A" w14:paraId="0D7B24F4" w14:textId="0E725A0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codigo 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o código do produto desejado: 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1BB742DE" w14:textId="6824627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not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se o código não estiver dentro dos codigos apresentados no dicionario</w:t>
            </w:r>
          </w:p>
          <w:p w:rsidRPr="008D2BAC" w:rsidR="008D2BAC" w:rsidP="56EB66BD" w:rsidRDefault="0005040A" w14:paraId="37B54B17" w14:textId="23432574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D2BAC" w:rsidR="008D2BAC" w:rsidP="56EB66BD" w:rsidRDefault="0005040A" w14:paraId="51E65DCB" w14:textId="3B7D4DAC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'Opção inválida. Utilize um dos códigos de produto acima.'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para caso não corresponda aos números programados esta mensagem aparece</w:t>
            </w:r>
          </w:p>
          <w:p w:rsidRPr="008D2BAC" w:rsidR="008D2BAC" w:rsidP="56EB66BD" w:rsidRDefault="0005040A" w14:paraId="0CEBE213" w14:textId="58ABAC6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se o usuário digitar algo inválido, volta para o começo</w:t>
            </w:r>
          </w:p>
          <w:p w:rsidRPr="008D2BAC" w:rsidR="008D2BAC" w:rsidP="56EB66BD" w:rsidRDefault="0005040A" w14:paraId="0219D5E6" w14:textId="2311E73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8D2BAC" w:rsidR="008D2BAC" w:rsidP="56EB66BD" w:rsidRDefault="0005040A" w14:paraId="54794332" w14:textId="3FAE6FF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'100'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se o código digitado for tal número, imprime o produto que acabou de escolher e soma o valor dele no acumulador</w:t>
            </w:r>
          </w:p>
          <w:p w:rsidRPr="008D2BAC" w:rsidR="008D2BAC" w:rsidP="56EB66BD" w:rsidRDefault="0005040A" w14:paraId="7619D1B7" w14:textId="209589C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5DA44F22" w14:textId="4792FFD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9.00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ir somando os valores dos produtos</w:t>
            </w:r>
          </w:p>
          <w:p w:rsidRPr="008D2BAC" w:rsidR="008D2BAC" w:rsidP="56EB66BD" w:rsidRDefault="0005040A" w14:paraId="34D35C64" w14:textId="4C440DF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'101'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4ACBCDD3" w14:textId="5AC16A5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5B51C6BE" w14:textId="4761BD6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11.00</w:t>
            </w:r>
          </w:p>
          <w:p w:rsidRPr="008D2BAC" w:rsidR="008D2BAC" w:rsidP="56EB66BD" w:rsidRDefault="0005040A" w14:paraId="05DB6560" w14:textId="21B694D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'102'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2EE38C42" w14:textId="1D9BE01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7B586A6C" w14:textId="61F31EE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12.00</w:t>
            </w:r>
          </w:p>
          <w:p w:rsidRPr="008D2BAC" w:rsidR="008D2BAC" w:rsidP="56EB66BD" w:rsidRDefault="0005040A" w14:paraId="45BB4360" w14:textId="4A85DA3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'103'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183C37F2" w14:textId="0CF8DA3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559C921F" w14:textId="416135F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13.00</w:t>
            </w:r>
          </w:p>
          <w:p w:rsidRPr="008D2BAC" w:rsidR="008D2BAC" w:rsidP="56EB66BD" w:rsidRDefault="0005040A" w14:paraId="5B5AD318" w14:textId="142D029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'104'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0DE41994" w14:textId="38D4774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7A3989E0" w14:textId="319B336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14.00</w:t>
            </w:r>
          </w:p>
          <w:p w:rsidRPr="008D2BAC" w:rsidR="008D2BAC" w:rsidP="56EB66BD" w:rsidRDefault="0005040A" w14:paraId="2EAD1ABE" w14:textId="58FC261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'105'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02A5068A" w14:textId="7C17AD7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27758BCE" w14:textId="5E59A73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17.00</w:t>
            </w:r>
          </w:p>
          <w:p w:rsidRPr="008D2BAC" w:rsidR="008D2BAC" w:rsidP="56EB66BD" w:rsidRDefault="0005040A" w14:paraId="2A096B7D" w14:textId="37078C2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'200'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2933D664" w14:textId="35B0231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8D2BAC" w:rsidR="008D2BAC" w:rsidP="56EB66BD" w:rsidRDefault="0005040A" w14:paraId="0C1324FF" w14:textId="14F21F4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5.00</w:t>
            </w:r>
          </w:p>
          <w:p w:rsidRPr="008D2BAC" w:rsidR="008D2BAC" w:rsidP="56EB66BD" w:rsidRDefault="0005040A" w14:paraId="76BE9DA4" w14:textId="05AFB71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'201'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75EA8EE5" w14:textId="274B44C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o produto: {}'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nomes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]))</w:t>
            </w:r>
          </w:p>
          <w:p w:rsidRPr="008D2BAC" w:rsidR="008D2BAC" w:rsidP="56EB66BD" w:rsidRDefault="0005040A" w14:paraId="624BEF90" w14:textId="4B5E0F4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acumulador = acumulador +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4.00</w:t>
            </w:r>
          </w:p>
          <w:p w:rsidRPr="008D2BAC" w:rsidR="008D2BAC" w:rsidP="56EB66BD" w:rsidRDefault="0005040A" w14:paraId="3FCA05BC" w14:textId="2DC6A0DE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8D2BAC" w:rsidR="008D2BAC" w:rsidP="56EB66BD" w:rsidRDefault="0005040A" w14:paraId="22936E49" w14:textId="1ADF466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pedir_mais 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'Deseja pedir mais alguma coisa? (Responda com S/N) 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8D2BAC" w:rsidR="008D2BAC" w:rsidP="56EB66BD" w:rsidRDefault="0005040A" w14:paraId="652811B7" w14:textId="611E651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pedir_mais = pedir_mais.upper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digitar 's' maiúsculo ou minúsculo não muda o resultado</w:t>
            </w:r>
          </w:p>
          <w:p w:rsidRPr="008D2BAC" w:rsidR="008D2BAC" w:rsidP="56EB66BD" w:rsidRDefault="0005040A" w14:paraId="7C3E6CBF" w14:textId="144DA60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pedir_mais ==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"S"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11CA246D" w14:textId="2739A59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volta pro começo</w:t>
            </w:r>
          </w:p>
          <w:p w:rsidRPr="008D2BAC" w:rsidR="008D2BAC" w:rsidP="56EB66BD" w:rsidRDefault="0005040A" w14:paraId="2E303068" w14:textId="5C54142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8D2BAC" w:rsidR="008D2BAC" w:rsidP="56EB66BD" w:rsidRDefault="0005040A" w14:paraId="60379554" w14:textId="68AB96E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total a ser pago: R$ {:.2f}'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.format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acumulador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8D2BAC" w:rsidR="008D2BAC" w:rsidP="56EB66BD" w:rsidRDefault="0005040A" w14:paraId="1E6EE20F" w14:textId="23A0FA5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17A2D95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break</w:t>
            </w:r>
          </w:p>
          <w:p w:rsidRPr="008D2BAC" w:rsidR="008D2BAC" w:rsidP="56EB66BD" w:rsidRDefault="0005040A" w14:paraId="4726B16D" w14:textId="01B28C38">
            <w:pPr>
              <w:pStyle w:val="Normal"/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:rsidR="006402B3" w:rsidP="006402B3" w:rsidRDefault="006402B3" w14:paraId="4535D814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E272DC" w:rsidTr="56EB66BD" w14:paraId="2B3D0CE6" w14:textId="77777777">
        <w:tc>
          <w:tcPr>
            <w:tcW w:w="9716" w:type="dxa"/>
            <w:shd w:val="clear" w:color="auto" w:fill="FFFFFF" w:themeFill="background1"/>
            <w:tcMar/>
          </w:tcPr>
          <w:p w:rsidR="00E272DC" w:rsidP="00E272DC" w:rsidRDefault="00E272DC" w14:paraId="55F175B2" w14:textId="7668E15F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E272DC" w:rsidTr="56EB66BD" w14:paraId="6DCF74B1" w14:textId="77777777">
        <w:tc>
          <w:tcPr>
            <w:tcW w:w="9716" w:type="dxa"/>
            <w:shd w:val="clear" w:color="auto" w:fill="FFFFFF" w:themeFill="background1"/>
            <w:tcMar/>
          </w:tcPr>
          <w:p w:rsidRPr="008D2BAC" w:rsidR="00E477BA" w:rsidP="56EB66BD" w:rsidRDefault="00E272DC" w14:paraId="29A4DA5B" w14:textId="4AF542EC">
            <w:pPr>
              <w:pStyle w:val="Normal"/>
              <w:ind w:firstLine="0"/>
              <w:jc w:val="left"/>
            </w:pPr>
            <w:r w:rsidR="28E85977">
              <w:drawing>
                <wp:inline wp14:editId="1C837751" wp14:anchorId="3807F6DF">
                  <wp:extent cx="4572000" cy="3790950"/>
                  <wp:effectExtent l="0" t="0" r="0" b="0"/>
                  <wp:docPr id="11911070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19031807c294d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D2BAC" w:rsidR="00E477BA" w:rsidP="56EB66BD" w:rsidRDefault="00E272DC" w14:paraId="2108E896" w14:textId="3887A214">
            <w:pPr>
              <w:pStyle w:val="Normal"/>
              <w:ind w:firstLine="0"/>
              <w:jc w:val="left"/>
            </w:pPr>
            <w:r w:rsidR="68731D6D">
              <w:rPr/>
              <w:t>Print do resultado no console</w:t>
            </w:r>
          </w:p>
        </w:tc>
      </w:tr>
      <w:tr w:rsidR="006402B3" w:rsidTr="56EB66BD" w14:paraId="4F482FF4" w14:textId="77777777">
        <w:tc>
          <w:tcPr>
            <w:tcW w:w="9716" w:type="dxa"/>
            <w:shd w:val="clear" w:color="auto" w:fill="113162"/>
            <w:tcMar/>
          </w:tcPr>
          <w:p w:rsidR="006402B3" w:rsidP="00627A5E" w:rsidRDefault="006402B3" w14:paraId="2713A1BA" w14:textId="17B21C7C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:rsidRPr="00D91FAE" w:rsidR="006402B3" w:rsidP="00627A5E" w:rsidRDefault="006402B3" w14:paraId="37303403" w14:textId="75745F62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:rsidTr="56EB66BD" w14:paraId="30811F29" w14:textId="77777777">
        <w:tc>
          <w:tcPr>
            <w:tcW w:w="9716" w:type="dxa"/>
            <w:tcMar/>
          </w:tcPr>
          <w:p w:rsidR="003A6852" w:rsidP="008E5068" w:rsidRDefault="006402B3" w14:paraId="16E9010D" w14:textId="77777777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2B454F"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4664B7">
              <w:rPr>
                <w:b/>
                <w:bCs/>
                <w:color w:val="113162"/>
                <w:sz w:val="24"/>
                <w:szCs w:val="24"/>
              </w:rPr>
              <w:t xml:space="preserve">e sua equipe foram contratados por uma empresa de logística 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que acabou de entrar no ramo. Essa empresa trabalha com encomendas de pequeno 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>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médio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 xml:space="preserve"> porte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e opera somente entre 3 cidades.</w:t>
            </w:r>
          </w:p>
          <w:p w:rsidR="005D7B8B" w:rsidP="008E5068" w:rsidRDefault="003A6852" w14:paraId="630BFF93" w14:textId="694AC660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O valor que a empresa cobra por objeto é dado pela seguinte equação:</w:t>
            </w:r>
          </w:p>
          <w:p w:rsidRPr="005D7B8B" w:rsidR="005C348E" w:rsidP="00042480" w:rsidRDefault="00B76A8D" w14:paraId="2D018F9B" w14:textId="6BFC632E">
            <w:pPr>
              <w:spacing w:before="120" w:after="120"/>
              <w:ind w:firstLine="0"/>
              <w:jc w:val="center"/>
              <w:rPr>
                <w:b/>
                <w:bCs/>
                <w:color w:val="113162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113162"/>
                  <w:sz w:val="24"/>
                  <w:szCs w:val="24"/>
                </w:rPr>
                <m:t>total=dimensões*peso*rota</m:t>
              </m:r>
            </m:oMath>
            <w:r w:rsidR="00AB30F2">
              <w:rPr>
                <w:b/>
                <w:bCs/>
                <w:color w:val="113162"/>
                <w:sz w:val="24"/>
                <w:szCs w:val="24"/>
              </w:rPr>
              <w:t xml:space="preserve"> que você e sua equipe</w:t>
            </w:r>
          </w:p>
          <w:p w:rsidR="00596FE5" w:rsidP="008E5068" w:rsidRDefault="005D7B8B" w14:paraId="04A04BAB" w14:textId="7A39EAE2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Em que 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cada uma das variáveis que compõe o preço total é </w:t>
            </w:r>
            <w:r w:rsidR="004F696F">
              <w:rPr>
                <w:b/>
                <w:bCs/>
                <w:color w:val="113162"/>
                <w:sz w:val="24"/>
                <w:szCs w:val="24"/>
              </w:rPr>
              <w:t>quantizada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 da seguinte maneira:</w:t>
            </w:r>
          </w:p>
          <w:p w:rsidR="00596FE5" w:rsidP="00596FE5" w:rsidRDefault="005C348E" w14:paraId="01F4AFD8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</w:p>
          <w:tbl>
            <w:tblPr>
              <w:tblStyle w:val="Tabelacomgrade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81"/>
              <w:gridCol w:w="4509"/>
            </w:tblGrid>
            <w:tr w:rsidR="00596FE5" w:rsidTr="00C93B49" w14:paraId="4BEAF0FD" w14:textId="77777777">
              <w:tc>
                <w:tcPr>
                  <w:tcW w:w="4981" w:type="dxa"/>
                </w:tcPr>
                <w:p w:rsidRPr="00DD36C2" w:rsidR="00DD36C2" w:rsidP="00142418" w:rsidRDefault="00DD36C2" w14:paraId="3F2E4E04" w14:textId="59C258CA">
                  <w:pPr>
                    <w:jc w:val="left"/>
                    <w:rPr>
                      <w:b/>
                      <w:bCs/>
                    </w:rPr>
                  </w:pPr>
                  <w:r w:rsidRPr="00DD36C2">
                    <w:rPr>
                      <w:b/>
                      <w:bCs/>
                    </w:rPr>
                    <w:t xml:space="preserve">Quadro 1: Dimensões versus </w:t>
                  </w:r>
                  <w:r w:rsidR="00142418">
                    <w:rPr>
                      <w:b/>
                      <w:bCs/>
                    </w:rPr>
                    <w:t>V</w:t>
                  </w:r>
                  <w:r w:rsidRPr="00DD36C2">
                    <w:rPr>
                      <w:b/>
                      <w:bCs/>
                    </w:rPr>
                    <w:t>alor</w:t>
                  </w:r>
                </w:p>
                <w:tbl>
                  <w:tblPr>
                    <w:tblStyle w:val="TabeladeGrade4-nfase4"/>
                    <w:tblW w:w="4873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314"/>
                    <w:gridCol w:w="1559"/>
                  </w:tblGrid>
                  <w:tr w:rsidR="00E43996" w:rsidTr="00850194" w14:paraId="7845C716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Pr="00A34CE4" w:rsidR="00E43996" w:rsidP="00142418" w:rsidRDefault="00142418" w14:paraId="0A6FF4EA" w14:textId="08E0EC2C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</w:t>
                        </w:r>
                        <w:r w:rsidRPr="00A34CE4" w:rsidR="00CD5977">
                          <w:rPr>
                            <w:sz w:val="24"/>
                            <w:szCs w:val="24"/>
                          </w:rPr>
                          <w:t>imensões (cm³)</w:t>
                        </w:r>
                      </w:p>
                    </w:tc>
                    <w:tc>
                      <w:tcPr>
                        <w:tcW w:w="1559" w:type="dxa"/>
                      </w:tcPr>
                      <w:p w:rsidRPr="00A34CE4" w:rsidR="00E43996" w:rsidP="00142418" w:rsidRDefault="00142418" w14:paraId="04136CE9" w14:textId="4CD00C3B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</w:t>
                        </w:r>
                        <w:r w:rsidRPr="00A34CE4" w:rsidR="00CD5977">
                          <w:rPr>
                            <w:sz w:val="24"/>
                            <w:szCs w:val="24"/>
                          </w:rPr>
                          <w:t>alor</w:t>
                        </w:r>
                        <w:r w:rsidRPr="00A34CE4" w:rsidR="00E01AEB">
                          <w:rPr>
                            <w:sz w:val="24"/>
                            <w:szCs w:val="24"/>
                          </w:rPr>
                          <w:t xml:space="preserve"> (R$)</w:t>
                        </w:r>
                      </w:p>
                    </w:tc>
                  </w:tr>
                  <w:tr w:rsidR="00E43996" w:rsidTr="00850194" w14:paraId="37C822B4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Pr="00CD5977" w:rsidR="00E43996" w:rsidP="00142418" w:rsidRDefault="00850194" w14:paraId="27F389C9" w14:textId="7A8343B6">
                        <w:pPr>
                          <w:ind w:firstLine="0"/>
                          <w:jc w:val="left"/>
                          <w:rPr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v</w:t>
                        </w:r>
                        <w:r w:rsidR="00BC22ED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&lt;</w:t>
                        </w:r>
                        <w:r w:rsidR="00CD5977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E43996" w:rsidP="00142418" w:rsidRDefault="002D6ACC" w14:paraId="44F9A1FC" w14:textId="7F1FB97E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</w:tr>
                  <w:tr w:rsidR="00E43996" w:rsidTr="00850194" w14:paraId="1362DE0B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E43996" w:rsidP="00142418" w:rsidRDefault="00E01AEB" w14:paraId="13E82B49" w14:textId="39D6764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&lt;= volume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E43996" w:rsidP="00142418" w:rsidRDefault="00E01AEB" w14:paraId="4CD14578" w14:textId="7616CCC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20</w:t>
                        </w:r>
                      </w:p>
                    </w:tc>
                  </w:tr>
                  <w:tr w:rsidR="00BD5138" w:rsidTr="00850194" w14:paraId="2B3C5D0F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BD5138" w:rsidP="00BD5138" w:rsidRDefault="00BD5138" w14:paraId="52ED107B" w14:textId="5468BC1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10000 &lt;= volume &lt; 30000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BD5138" w:rsidP="00BD5138" w:rsidRDefault="00BD5138" w14:paraId="6B9E1945" w14:textId="11C75911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</w:tr>
                  <w:tr w:rsidR="00BD5138" w:rsidTr="00850194" w14:paraId="3E4CA7C9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BD5138" w:rsidP="00BD5138" w:rsidRDefault="00BD5138" w14:paraId="45CADEFE" w14:textId="6B6A8BDB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30000 &lt;= volume &lt; 100000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BD5138" w:rsidP="00BD5138" w:rsidRDefault="00BD5138" w14:paraId="12D98840" w14:textId="3DBC2B66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50</w:t>
                        </w:r>
                      </w:p>
                    </w:tc>
                  </w:tr>
                  <w:tr w:rsidR="00BD5138" w:rsidTr="00850194" w14:paraId="4F5DD43A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:rsidR="00BD5138" w:rsidP="00BD5138" w:rsidRDefault="00850194" w14:paraId="6D227971" w14:textId="016FEBE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v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&gt;= 100000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BD5138" w:rsidP="00BD5138" w:rsidRDefault="00BD5138" w14:paraId="5E99DA70" w14:textId="3CAC8D6D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 w:rsidRPr="00850194">
                          <w:rPr>
                            <w:b/>
                            <w:bCs/>
                            <w:color w:val="1F3864" w:themeColor="accent5" w:themeShade="80"/>
                          </w:rPr>
                          <w:t>Não é aceito</w:t>
                        </w:r>
                      </w:p>
                    </w:tc>
                  </w:tr>
                </w:tbl>
                <w:p w:rsidR="00A34CE4" w:rsidP="00142418" w:rsidRDefault="00A34CE4" w14:paraId="4395FBC5" w14:textId="77777777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  <w:p w:rsidR="00DD36C2" w:rsidP="00142418" w:rsidRDefault="00DD36C2" w14:paraId="5250F522" w14:textId="2F7F596A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  <w:tc>
                <w:tcPr>
                  <w:tcW w:w="4509" w:type="dxa"/>
                </w:tcPr>
                <w:p w:rsidR="00A34CE4" w:rsidP="00142418" w:rsidRDefault="008A2C96" w14:paraId="3CB9664C" w14:textId="334E3514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2: Peso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6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11"/>
                    <w:gridCol w:w="1843"/>
                  </w:tblGrid>
                  <w:tr w:rsidR="008A2C96" w:rsidTr="00C93B49" w14:paraId="26900177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Pr="00A34CE4" w:rsidR="008A2C96" w:rsidP="00142418" w:rsidRDefault="00142418" w14:paraId="2F9649E0" w14:textId="1ACB185D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eso(kg)</w:t>
                        </w:r>
                      </w:p>
                    </w:tc>
                    <w:tc>
                      <w:tcPr>
                        <w:tcW w:w="1843" w:type="dxa"/>
                      </w:tcPr>
                      <w:p w:rsidRPr="00A34CE4" w:rsidR="008A2C96" w:rsidP="00142418" w:rsidRDefault="00142418" w14:paraId="339CEF2B" w14:textId="608A681E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:rsidTr="00C93B49" w14:paraId="55AEC595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1B5D41" w14:paraId="7D94F896" w14:textId="6709429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peso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0.1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571181D6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:rsidTr="00C93B49" w14:paraId="5A2E0666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9C10C6" w14:paraId="2CDED2FA" w14:textId="5E20FD39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0.1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7B507F3B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:rsidTr="00C93B49" w14:paraId="4308A89E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9C10C6" w14:paraId="32B85C95" w14:textId="4F111A0B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10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65C49EB0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8A2C96" w:rsidTr="00C93B49" w14:paraId="6C5DCA69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EB63CF" w14:paraId="3E3997B4" w14:textId="65A0B9E6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30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427DBA38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 w:rsidR="008A2C96" w:rsidTr="00C93B49" w14:paraId="0B72C4C8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:rsidR="008A2C96" w:rsidP="00142418" w:rsidRDefault="007355D7" w14:paraId="652B16B4" w14:textId="7F93BA45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peso 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30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8A2C96" w:rsidP="00142418" w:rsidRDefault="008A2C96" w14:paraId="4112DB45" w14:textId="77777777">
                        <w:pPr>
                          <w:ind w:firstLine="0"/>
                          <w:jc w:val="left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Não é aceito</w:t>
                        </w:r>
                      </w:p>
                    </w:tc>
                  </w:tr>
                </w:tbl>
                <w:p w:rsidR="008A2C96" w:rsidP="00142418" w:rsidRDefault="008A2C96" w14:paraId="06D8F2E5" w14:textId="27A33F2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</w:tr>
            <w:tr w:rsidR="00596FE5" w:rsidTr="00F35B26" w14:paraId="7D683339" w14:textId="77777777">
              <w:tc>
                <w:tcPr>
                  <w:tcW w:w="9490" w:type="dxa"/>
                  <w:gridSpan w:val="2"/>
                </w:tcPr>
                <w:p w:rsidR="00596FE5" w:rsidP="00142418" w:rsidRDefault="008A2C96" w14:paraId="1D53ADD6" w14:textId="3F1F4DEA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3: Rota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2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133"/>
                    <w:gridCol w:w="3131"/>
                  </w:tblGrid>
                  <w:tr w:rsidR="008A2C96" w:rsidTr="00142418" w14:paraId="00928E7C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Pr="00A34CE4" w:rsidR="008A2C96" w:rsidP="00142418" w:rsidRDefault="00142418" w14:paraId="2E40B466" w14:textId="67DBD9C3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ota</w:t>
                        </w:r>
                      </w:p>
                    </w:tc>
                    <w:tc>
                      <w:tcPr>
                        <w:tcW w:w="3131" w:type="dxa"/>
                      </w:tcPr>
                      <w:p w:rsidRPr="00A34CE4" w:rsidR="008A2C96" w:rsidP="00530AB3" w:rsidRDefault="00142418" w14:paraId="035575BD" w14:textId="7E8E1A99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Pr="00A34CE4" w:rsidR="008A2C96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:rsidTr="00142418" w14:paraId="1BACF6A9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1170CEB7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RS - De Rio de Janeiro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2FB707A4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:rsidTr="00142418" w14:paraId="395150E3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557F6595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SR - De São Paulo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1368DF75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:rsidTr="00142418" w14:paraId="2F176EF7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7F98F5F1" w14:textId="171FA214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BS -</w:t>
                        </w:r>
                        <w:r w:rsidR="00FB4649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De Brasília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2A202AD1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:rsidTr="00142418" w14:paraId="6CB483AC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3108C7CF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SB - De São Paulo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38E60E04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:rsidTr="00142418" w14:paraId="366EE2BB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642C3D9E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BR - De Brasília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1044B20A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:rsidTr="00142418" w14:paraId="0884EC5C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:rsidR="008A2C96" w:rsidP="00142418" w:rsidRDefault="008A2C96" w14:paraId="56FCE325" w14:textId="77777777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RB - Rio de Janeiro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:rsidR="008A2C96" w:rsidP="00142418" w:rsidRDefault="008A2C96" w14:paraId="3EA2D9A9" w14:textId="77777777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</w:tbl>
                <w:p w:rsidR="008A2C96" w:rsidP="00142418" w:rsidRDefault="00C75794" w14:paraId="269A02BF" w14:textId="716DCFB7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Obs.: Pode-se mudar o nome das cidades e siglas. Utilizando 3 cidades está ótimo</w:t>
                  </w:r>
                </w:p>
              </w:tc>
            </w:tr>
          </w:tbl>
          <w:p w:rsidR="006402B3" w:rsidP="00596FE5" w:rsidRDefault="006402B3" w14:paraId="149A7F12" w14:textId="169C36F2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6402B3" w:rsidP="008E5068" w:rsidRDefault="006402B3" w14:paraId="06099ED3" w14:textId="77777777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Pr="004718EF" w:rsidR="004718EF" w:rsidP="008E5068" w:rsidRDefault="006402B3" w14:paraId="01F2328F" w14:textId="164A15D5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a altura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>, comprimento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 </w:t>
            </w:r>
            <w:r w:rsidR="003070E5">
              <w:rPr>
                <w:b/>
                <w:bCs/>
                <w:color w:val="1F3864" w:themeColor="accent5" w:themeShade="80"/>
                <w:sz w:val="24"/>
                <w:szCs w:val="24"/>
              </w:rPr>
              <w:t>largura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do objeto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. S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 digitar um valor não numérico 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e/ou as dimensões passarem do limite aceito repetir a pergunta</w:t>
            </w:r>
            <w:r w:rsidR="007932DA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4718EF" w:rsidP="008E5068" w:rsidRDefault="004718EF" w14:paraId="438A3F23" w14:textId="3BD5016A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o peso do objeto (em kg). Se digitar um valor não numérico e/ou o </w:t>
            </w:r>
            <w:r w:rsidR="00D93C9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peso passar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do limite aceito repetir a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pergunta;</w:t>
            </w:r>
          </w:p>
          <w:p w:rsidRPr="00D93C9E" w:rsidR="007932DA" w:rsidP="008E5068" w:rsidRDefault="00D93C9E" w14:paraId="6770C6AD" w14:textId="3C5F2633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a rota do objeto. Se digitar uma opção que não esteja na tabela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repetir a pergunta;</w:t>
            </w:r>
          </w:p>
          <w:p w:rsidRPr="00184876" w:rsidR="006402B3" w:rsidP="008E5068" w:rsidRDefault="006402B3" w14:paraId="6F929757" w14:textId="0A31150D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Encerre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o total a ser pago com base na equação desse enunciado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9C22CA" w:rsidP="008E5068" w:rsidRDefault="009C22CA" w14:paraId="5A34184B" w14:textId="404D5F9B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codificar uma função dimensoesObj</w:t>
            </w:r>
            <w:r w:rsidR="00581DB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to (EXIGÊNCIA </w:t>
            </w:r>
            <w:r w:rsidR="00DD36C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:rsidR="009C22CA" w:rsidP="008E5068" w:rsidRDefault="008F008F" w14:paraId="1B94E1D2" w14:textId="1932FCA3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</w:t>
            </w:r>
            <w:r w:rsidR="007E1F61">
              <w:rPr>
                <w:b/>
                <w:bCs/>
                <w:color w:val="1F3864" w:themeColor="accent5" w:themeShade="80"/>
                <w:highlight w:val="yellow"/>
              </w:rPr>
              <w:t>perguntar altura do objeto (em cm);</w:t>
            </w:r>
          </w:p>
          <w:p w:rsidR="007E1F61" w:rsidP="008E5068" w:rsidRDefault="007E1F61" w14:paraId="1AA7111C" w14:textId="4C2286F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comprimento do objeto (em cm);</w:t>
            </w:r>
          </w:p>
          <w:p w:rsidR="007E1F61" w:rsidP="008E5068" w:rsidRDefault="007E1F61" w14:paraId="2C93CD69" w14:textId="3991E4B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316760">
              <w:rPr>
                <w:b/>
                <w:bCs/>
                <w:color w:val="1F3864" w:themeColor="accent5" w:themeShade="80"/>
                <w:highlight w:val="yellow"/>
              </w:rPr>
              <w:t>a largura do objeto (em cm)</w:t>
            </w:r>
          </w:p>
          <w:p w:rsidR="008F008F" w:rsidP="008E5068" w:rsidRDefault="00316760" w14:paraId="09D941F9" w14:textId="72149496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Calcular o volume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 xml:space="preserve">em 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>cm)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da caixa 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>p/a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objeto 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(altura*largura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*comprimento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:rsidR="008F008F" w:rsidP="008E5068" w:rsidRDefault="00396376" w14:paraId="7EF5126C" w14:textId="67BBE38E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Deve-se ter try/except para o caso do usuário digitar um valor não numérico;</w:t>
            </w:r>
          </w:p>
          <w:p w:rsidR="00DD36C2" w:rsidP="008E5068" w:rsidRDefault="00DD36C2" w14:paraId="20BB8D11" w14:textId="65FB4806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Deve-se retornar o valor em (RS) conforme a Quadro 1</w:t>
            </w:r>
          </w:p>
          <w:p w:rsidRPr="002C2457" w:rsidR="002C2457" w:rsidP="008E5068" w:rsidRDefault="002C2457" w14:paraId="0A186D62" w14:textId="7744D32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533B85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Obj</w:t>
            </w:r>
            <w:r w:rsidR="00530AB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to 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:rsidRPr="002C2457" w:rsidR="002C2457" w:rsidP="008E5068" w:rsidRDefault="002C2457" w14:paraId="6628EF7D" w14:textId="4B74CE0E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perguntar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 do objeto (em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kg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:rsidR="002C2457" w:rsidP="008E5068" w:rsidRDefault="002C2457" w14:paraId="1828D10A" w14:textId="752176E3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Deve-se ter um try/except para o caso de o usuário digitar um valor não numérico;</w:t>
            </w:r>
          </w:p>
          <w:p w:rsidRPr="002C2457" w:rsidR="00B71673" w:rsidP="008E5068" w:rsidRDefault="00B71673" w14:paraId="01E64E0C" w14:textId="6A817837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="00EB599B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:rsidRPr="00AB6A7B" w:rsidR="00E9632D" w:rsidP="008E5068" w:rsidRDefault="00E9632D" w14:paraId="3243AA7D" w14:textId="503828C3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Deve-se codificar uma função rotaObjeto (EXIGÊNCIA 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:rsidR="00E9632D" w:rsidP="008E5068" w:rsidRDefault="00E9632D" w14:paraId="68F03DB2" w14:textId="36B10C97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Dentro da função perguntar a rota do objeto desejada (</w:t>
            </w:r>
            <w:r w:rsidRPr="00AB6A7B" w:rsidR="00091221">
              <w:rPr>
                <w:b/>
                <w:bCs/>
                <w:color w:val="1F3864" w:themeColor="accent5" w:themeShade="80"/>
                <w:highlight w:val="green"/>
              </w:rPr>
              <w:t>Sugestão: utilize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 as siglas para facili</w:t>
            </w:r>
            <w:r w:rsidRPr="00AB6A7B" w:rsidR="00091221">
              <w:rPr>
                <w:b/>
                <w:bCs/>
                <w:color w:val="1F3864" w:themeColor="accent5" w:themeShade="80"/>
                <w:highlight w:val="green"/>
              </w:rPr>
              <w:t>tar os testes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:rsidR="00BD48D2" w:rsidP="008E5068" w:rsidRDefault="00BD48D2" w14:paraId="4DB1C5E1" w14:textId="0FC31981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OBS: PODE MUDAR O NOME DAS CIDADES E SUAS SIGLAS</w:t>
            </w:r>
          </w:p>
          <w:p w:rsidR="00AB6A7B" w:rsidP="00D31129" w:rsidRDefault="00EB599B" w14:paraId="4B3696B0" w14:textId="7A15C69A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:rsidRPr="00D320E0" w:rsidR="00D320E0" w:rsidP="00D320E0" w:rsidRDefault="006B7B22" w14:paraId="40A32116" w14:textId="051BE209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Colocar um exemplo de</w:t>
            </w:r>
            <w:r w:rsidRPr="00D320E0" w:rsidR="00F746EA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SAIDA DE CONSOLE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uma encomenda com peso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, dimensões e rota válidos</w:t>
            </w:r>
          </w:p>
          <w:p w:rsidRPr="00D320E0" w:rsidR="006B7B22" w:rsidP="006B7B22" w:rsidRDefault="006B7B22" w14:paraId="17DD3F5A" w14:textId="487A83C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D320E0">
              <w:rPr>
                <w:b/>
                <w:bCs/>
                <w:color w:val="FF0000"/>
                <w:sz w:val="24"/>
                <w:szCs w:val="24"/>
              </w:rPr>
              <w:t xml:space="preserve">Colocar um exemplo de 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SAIDA DE CONSOLE com o 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tratamento de erro quando digitado um valor não numérico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é digitado no campo peso ou dimensões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)</w:t>
            </w:r>
            <w:r w:rsidR="001D4E7D">
              <w:rPr>
                <w:b/>
                <w:bCs/>
                <w:noProof/>
                <w:color w:val="113162"/>
                <w:sz w:val="24"/>
                <w:szCs w:val="24"/>
              </w:rPr>
              <w:t xml:space="preserve"> </w:t>
            </w:r>
          </w:p>
          <w:p w:rsidR="006402B3" w:rsidP="00627A5E" w:rsidRDefault="006402B3" w14:paraId="03E8F101" w14:textId="62686E2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7B353A" w:rsidP="007B353A" w:rsidRDefault="001D4E7D" w14:paraId="61E0C823" w14:textId="1F1D8E42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E45E976" wp14:editId="542DC309">
                      <wp:simplePos x="0" y="0"/>
                      <wp:positionH relativeFrom="column">
                        <wp:posOffset>3414156</wp:posOffset>
                      </wp:positionH>
                      <wp:positionV relativeFrom="paragraph">
                        <wp:posOffset>129864</wp:posOffset>
                      </wp:positionV>
                      <wp:extent cx="2453640" cy="341630"/>
                      <wp:effectExtent l="0" t="0" r="0" b="0"/>
                      <wp:wrapNone/>
                      <wp:docPr id="8" name="Caixa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Pr="00BA7CFF" w:rsidR="001D4E7D" w:rsidP="001D4E7D" w:rsidRDefault="001D4E7D" w14:paraId="09B8D342" w14:textId="77777777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8" style="position:absolute;left:0;text-align:left;margin-left:268.85pt;margin-top:10.25pt;width:193.2pt;height:26.9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" w14:anchorId="4E45E976">
                      <v:textbox style="mso-fit-shape-to-text:t">
                        <w:txbxContent>
                          <w:p w:rsidRPr="00BA7CFF" w:rsidR="001D4E7D" w:rsidP="001D4E7D" w:rsidRDefault="001D4E7D" w14:paraId="09B8D342" w14:textId="77777777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6402B3" w:rsidP="005F3EA5" w:rsidRDefault="00B77E05" w14:paraId="1F19EC9F" w14:textId="1279162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B77E05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D42DC75" wp14:editId="5B284BE3">
                  <wp:extent cx="5914084" cy="54864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9" cy="549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6167AD" w:rsidP="005F3EA5" w:rsidRDefault="006167AD" w14:paraId="2FFA4DA2" w14:textId="5DA32A0E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Figura: Exemplo de programa com tratamento de valor </w:t>
            </w:r>
            <w:r w:rsidR="00B431DC">
              <w:rPr>
                <w:b/>
                <w:bCs/>
                <w:color w:val="1F3864" w:themeColor="accent5" w:themeShade="80"/>
                <w:sz w:val="24"/>
                <w:szCs w:val="24"/>
              </w:rPr>
              <w:t>e erro de digitação</w:t>
            </w:r>
          </w:p>
        </w:tc>
      </w:tr>
      <w:tr w:rsidR="006402B3" w:rsidTr="56EB66BD" w14:paraId="358DE924" w14:textId="77777777">
        <w:tc>
          <w:tcPr>
            <w:tcW w:w="9716" w:type="dxa"/>
            <w:shd w:val="clear" w:color="auto" w:fill="FFFFFF" w:themeFill="background1"/>
            <w:tcMar/>
          </w:tcPr>
          <w:p w:rsidR="006402B3" w:rsidP="001D4072" w:rsidRDefault="006402B3" w14:paraId="0E6AE2DD" w14:textId="057DBE45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6402B3" w:rsidTr="56EB66BD" w14:paraId="4B2E25CE" w14:textId="77777777">
        <w:tc>
          <w:tcPr>
            <w:tcW w:w="9716" w:type="dxa"/>
            <w:shd w:val="clear" w:color="auto" w:fill="FFFFFF" w:themeFill="background1"/>
            <w:tcMar/>
          </w:tcPr>
          <w:p w:rsidRPr="0005040A" w:rsidR="006402B3" w:rsidP="56EB66BD" w:rsidRDefault="0005040A" w14:paraId="313DFBB0" w14:textId="22046AA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da função dimensoesObjeto() ----------</w:t>
            </w:r>
          </w:p>
          <w:p w:rsidRPr="0005040A" w:rsidR="006402B3" w:rsidP="56EB66BD" w:rsidRDefault="0005040A" w14:paraId="349B29A4" w14:textId="1DB06D5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dimensoesObjeto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3727F0E0" w14:textId="1CAA553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'Menu 1 de 3 - Dimensão Objeto'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1522B65B" w14:textId="34EEE0A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44A0747D" w14:textId="7C22F32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try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4B0A9D71" w14:textId="6097D0D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alturacm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a altura em centimetros(cm) desejada: 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pede a altura em cm</w:t>
            </w:r>
          </w:p>
          <w:p w:rsidRPr="0005040A" w:rsidR="006402B3" w:rsidP="56EB66BD" w:rsidRDefault="0005040A" w14:paraId="7049FA6A" w14:textId="64D434B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comprimentocm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o comprimento em centimetros(cm) desejado: 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pede o comprimento em cm</w:t>
            </w:r>
          </w:p>
          <w:p w:rsidRPr="0005040A" w:rsidR="006402B3" w:rsidP="56EB66BD" w:rsidRDefault="0005040A" w14:paraId="231675A9" w14:textId="203B9C3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larguracm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a largura em centimetros(cm) desejado: 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pede a largura em cm</w:t>
            </w:r>
          </w:p>
          <w:p w:rsidRPr="0005040A" w:rsidR="006402B3" w:rsidP="56EB66BD" w:rsidRDefault="0005040A" w14:paraId="021AAF4E" w14:textId="1400C16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volume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'Esse é o volume do objeto em centimetros(cm): {} 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.format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alturacm * comprimentocm * larguracm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05040A" w:rsidR="006402B3" w:rsidP="56EB66BD" w:rsidRDefault="0005040A" w14:paraId="237E806C" w14:textId="105A0E4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volume_produto = alturacm * comprimentocm * larguracm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calcula o volume</w:t>
            </w:r>
          </w:p>
          <w:p w:rsidRPr="0005040A" w:rsidR="006402B3" w:rsidP="56EB66BD" w:rsidRDefault="0005040A" w14:paraId="27BBD8FD" w14:textId="06265D0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dimensoesObjeto = volume_produto</w:t>
            </w:r>
          </w:p>
          <w:p w:rsidRPr="0005040A" w:rsidR="006402B3" w:rsidP="56EB66BD" w:rsidRDefault="0005040A" w14:paraId="1E712404" w14:textId="4E3FEF9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76FB8D9F" w14:textId="5F3E484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volume_produto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precifica de acordo com o volume</w:t>
            </w:r>
          </w:p>
          <w:p w:rsidRPr="0005040A" w:rsidR="006402B3" w:rsidP="56EB66BD" w:rsidRDefault="0005040A" w14:paraId="4BDCA2E8" w14:textId="23F9B8C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R$10.00'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3BFA35F0" w14:textId="4B381CE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</w:p>
          <w:p w:rsidRPr="0005040A" w:rsidR="006402B3" w:rsidP="56EB66BD" w:rsidRDefault="0005040A" w14:paraId="43CCB540" w14:textId="45DBB56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4C269EA6" w14:textId="42A59B3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volume_produto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precifica de acordo com o volume</w:t>
            </w:r>
          </w:p>
          <w:p w:rsidRPr="0005040A" w:rsidR="006402B3" w:rsidP="56EB66BD" w:rsidRDefault="0005040A" w14:paraId="69A5AF82" w14:textId="6553C33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R$20.00'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04907A78" w14:textId="42C2058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20</w:t>
            </w:r>
          </w:p>
          <w:p w:rsidRPr="0005040A" w:rsidR="006402B3" w:rsidP="56EB66BD" w:rsidRDefault="0005040A" w14:paraId="1DC7C788" w14:textId="5C4B2E3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164F5D44" w14:textId="74A973D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volume_produto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precifica de acordo com o volume</w:t>
            </w:r>
          </w:p>
          <w:p w:rsidRPr="0005040A" w:rsidR="006402B3" w:rsidP="56EB66BD" w:rsidRDefault="0005040A" w14:paraId="687217AA" w14:textId="052E6C3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R$30.00'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4D72D37D" w14:textId="360F273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</w:t>
            </w:r>
          </w:p>
          <w:p w:rsidRPr="0005040A" w:rsidR="006402B3" w:rsidP="56EB66BD" w:rsidRDefault="0005040A" w14:paraId="72A2C4BD" w14:textId="6204C56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2E9FED7D" w14:textId="29F5BB7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volume_produto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100000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precifica de acordo com o volume</w:t>
            </w:r>
          </w:p>
          <w:p w:rsidRPr="0005040A" w:rsidR="006402B3" w:rsidP="56EB66BD" w:rsidRDefault="0005040A" w14:paraId="78CA94C6" w14:textId="3A4B868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R$50.00'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6B263E1A" w14:textId="74B0AD0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valor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50</w:t>
            </w:r>
          </w:p>
          <w:p w:rsidRPr="0005040A" w:rsidR="006402B3" w:rsidP="56EB66BD" w:rsidRDefault="0005040A" w14:paraId="2C6D32B1" w14:textId="2731361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04284F59" w14:textId="542AF56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3EE1B575" w14:textId="0EE6A8E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'Não é aceito.'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68B33FB3" w14:textId="46FFB05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</w:p>
          <w:p w:rsidRPr="0005040A" w:rsidR="006402B3" w:rsidP="56EB66BD" w:rsidRDefault="0005040A" w14:paraId="159BB218" w14:textId="5AA2652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dimensoesObjeto</w:t>
            </w:r>
          </w:p>
          <w:p w:rsidRPr="0005040A" w:rsidR="006402B3" w:rsidP="56EB66BD" w:rsidRDefault="0005040A" w14:paraId="33D6A144" w14:textId="74FEE0E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except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ValueError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Mostra para caso se digite pontos flutuantes ou letras ao invés de números inteiros</w:t>
            </w:r>
          </w:p>
          <w:p w:rsidRPr="0005040A" w:rsidR="006402B3" w:rsidP="56EB66BD" w:rsidRDefault="0005040A" w14:paraId="1B5D6EA5" w14:textId="4593D8E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'Não digite valores não inteiros.'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2F677BCD" w14:textId="1EE95F4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</w:p>
          <w:p w:rsidRPr="0005040A" w:rsidR="006402B3" w:rsidP="56EB66BD" w:rsidRDefault="0005040A" w14:paraId="24AC46B2" w14:textId="68FEB68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Pr="0005040A" w:rsidR="006402B3" w:rsidP="56EB66BD" w:rsidRDefault="0005040A" w14:paraId="5AD57845" w14:textId="2111503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Pr="0005040A" w:rsidR="006402B3" w:rsidP="56EB66BD" w:rsidRDefault="0005040A" w14:paraId="5CF597B2" w14:textId="18AE525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da função dimensoesObjeto() ----------</w:t>
            </w:r>
          </w:p>
          <w:p w:rsidRPr="0005040A" w:rsidR="006402B3" w:rsidP="56EB66BD" w:rsidRDefault="0005040A" w14:paraId="463EC27F" w14:textId="17D2988A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3B0F561A" w14:textId="56E6538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da função pesoObjeto() ----------</w:t>
            </w:r>
          </w:p>
          <w:p w:rsidRPr="0005040A" w:rsidR="006402B3" w:rsidP="56EB66BD" w:rsidRDefault="0005040A" w14:paraId="79F20E35" w14:textId="64BB5FC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pesoObjeto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9CDCFE"/>
                <w:sz w:val="21"/>
                <w:szCs w:val="21"/>
                <w:lang w:val="pt-BR"/>
              </w:rPr>
              <w:t>valor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0CE2F30F" w14:textId="0DA1129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'Menu 2 de 3 - Peso Objeto'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079D9851" w14:textId="24A3D16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1BEAD105" w14:textId="559CC93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try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7A620AC2" w14:textId="4D10AB9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pesokg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'Digite o peso do objeto em kg: 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05040A" w:rsidR="006402B3" w:rsidP="56EB66BD" w:rsidRDefault="0005040A" w14:paraId="4AD66A35" w14:textId="6E48F93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3B733714" w14:textId="507F088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pesokg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6EEFE898" w14:textId="79E2C26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     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volume da dimensao * 1</w:t>
            </w:r>
          </w:p>
          <w:p w:rsidRPr="0005040A" w:rsidR="006402B3" w:rsidP="56EB66BD" w:rsidRDefault="0005040A" w14:paraId="281DB799" w14:textId="301AD2C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0.1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pesokg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10D92F81" w14:textId="23D5F33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1.5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volume da dimensao * 1.5</w:t>
            </w:r>
          </w:p>
          <w:p w:rsidRPr="0005040A" w:rsidR="006402B3" w:rsidP="56EB66BD" w:rsidRDefault="0005040A" w14:paraId="452A070F" w14:textId="100ED54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pesokg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72D97F38" w14:textId="27BF6FA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*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volume da dimensao * 2</w:t>
            </w:r>
          </w:p>
          <w:p w:rsidRPr="0005040A" w:rsidR="006402B3" w:rsidP="56EB66BD" w:rsidRDefault="0005040A" w14:paraId="51AC234E" w14:textId="4CDE32E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11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&lt;= pesokg &lt;=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30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0587FAEF" w14:textId="1C6535D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 *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3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volume da dimensao * 3</w:t>
            </w:r>
          </w:p>
          <w:p w:rsidRPr="0005040A" w:rsidR="006402B3" w:rsidP="56EB66BD" w:rsidRDefault="0005040A" w14:paraId="6933FE5F" w14:textId="2530D2C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7D397223" w14:textId="0A82C7D6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550F54C0" w14:textId="43151F3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'Não é aceito.'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5EC9B8A3" w14:textId="793BD89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</w:p>
          <w:p w:rsidRPr="0005040A" w:rsidR="006402B3" w:rsidP="56EB66BD" w:rsidRDefault="0005040A" w14:paraId="373A0060" w14:textId="3B79FCB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</w:p>
          <w:p w:rsidRPr="0005040A" w:rsidR="006402B3" w:rsidP="56EB66BD" w:rsidRDefault="0005040A" w14:paraId="67DB9C92" w14:textId="1759634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except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ValueError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Mostra para caso se digite pontos flutuantes ou letras ao invés de números inteiros</w:t>
            </w:r>
          </w:p>
          <w:p w:rsidRPr="0005040A" w:rsidR="006402B3" w:rsidP="56EB66BD" w:rsidRDefault="0005040A" w14:paraId="03A7DB8B" w14:textId="6C029C5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'Não digite valores não inteiros.'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787BB105" w14:textId="60EE6E8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Pr="0005040A" w:rsidR="006402B3" w:rsidP="56EB66BD" w:rsidRDefault="0005040A" w14:paraId="4EC3E88B" w14:textId="35B67121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Pr="0005040A" w:rsidR="006402B3" w:rsidP="56EB66BD" w:rsidRDefault="0005040A" w14:paraId="5DFD1BAF" w14:textId="41E5B2F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da função pesoObjeto() ----------</w:t>
            </w:r>
          </w:p>
          <w:p w:rsidRPr="0005040A" w:rsidR="006402B3" w:rsidP="56EB66BD" w:rsidRDefault="0005040A" w14:paraId="6B34F951" w14:textId="68654A3F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38143275" w14:textId="14F4E46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Função rotaObjeto() ----------</w:t>
            </w:r>
          </w:p>
          <w:p w:rsidRPr="0005040A" w:rsidR="006402B3" w:rsidP="56EB66BD" w:rsidRDefault="0005040A" w14:paraId="293A778B" w14:textId="5A48AFA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rotaObjeto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9CDCFE"/>
                <w:sz w:val="21"/>
                <w:szCs w:val="21"/>
                <w:lang w:val="pt-BR"/>
              </w:rPr>
              <w:t>peso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564467C1" w14:textId="0E42399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'Menu 3 de 3 - Rota'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2ED101E0" w14:textId="4902608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2B2B05EF" w14:textId="35B34C3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rotaopcoes 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menu com as rotas</w:t>
            </w:r>
          </w:p>
          <w:p w:rsidRPr="0005040A" w:rsidR="006402B3" w:rsidP="56EB66BD" w:rsidRDefault="0005040A" w14:paraId="7417296F" w14:textId="62ADA18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'Qual opção de rota deseja?\n'</w:t>
            </w:r>
          </w:p>
          <w:p w:rsidRPr="0005040A" w:rsidR="006402B3" w:rsidP="56EB66BD" w:rsidRDefault="0005040A" w14:paraId="6E7DC482" w14:textId="3680B1B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'RS - De Rio de Janeiro até São Paulo\n'</w:t>
            </w:r>
          </w:p>
          <w:p w:rsidRPr="0005040A" w:rsidR="006402B3" w:rsidP="56EB66BD" w:rsidRDefault="0005040A" w14:paraId="20C0A81E" w14:textId="2EE7DCF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'SR - De São Paulo até Rio de Janeiro\n'</w:t>
            </w:r>
          </w:p>
          <w:p w:rsidRPr="0005040A" w:rsidR="006402B3" w:rsidP="56EB66BD" w:rsidRDefault="0005040A" w14:paraId="60ADCA42" w14:textId="02C042B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'BS - De Brasília até São Paulo\n'</w:t>
            </w:r>
          </w:p>
          <w:p w:rsidRPr="0005040A" w:rsidR="006402B3" w:rsidP="56EB66BD" w:rsidRDefault="0005040A" w14:paraId="011D1DBD" w14:textId="42615C5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'SB - De São Paulo até Brasília\n'</w:t>
            </w:r>
          </w:p>
          <w:p w:rsidRPr="0005040A" w:rsidR="006402B3" w:rsidP="56EB66BD" w:rsidRDefault="0005040A" w14:paraId="2D6CA339" w14:textId="3DFF2E4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'BR - De Brasília até Rio de Janeiro\n'</w:t>
            </w:r>
          </w:p>
          <w:p w:rsidRPr="0005040A" w:rsidR="006402B3" w:rsidP="56EB66BD" w:rsidRDefault="0005040A" w14:paraId="3489130C" w14:textId="1A6392D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'RB - Rio de Janeiro até Brasília\n'</w:t>
            </w:r>
          </w:p>
          <w:p w:rsidRPr="0005040A" w:rsidR="006402B3" w:rsidP="56EB66BD" w:rsidRDefault="0005040A" w14:paraId="087C873E" w14:textId="0DFBA0F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.upper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.strip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48FAB709" w14:textId="36DA3373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61C6661F" w14:textId="2859F06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rotaopcoes ==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'RS'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rotaopcoes ==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'SR'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#opções de rotas</w:t>
            </w:r>
          </w:p>
          <w:p w:rsidRPr="0005040A" w:rsidR="006402B3" w:rsidP="56EB66BD" w:rsidRDefault="0005040A" w14:paraId="2552F5CD" w14:textId="624BCC4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valor = peso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</w:t>
            </w:r>
          </w:p>
          <w:p w:rsidRPr="0005040A" w:rsidR="006402B3" w:rsidP="56EB66BD" w:rsidRDefault="0005040A" w14:paraId="4EF1DC3B" w14:textId="7B803D1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03A45827" w14:textId="3436B69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de R$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:.2f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4489223B" w14:textId="34C8559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187B92B8" w14:textId="7450130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53C34D18" w14:textId="6B0822B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rotaopcoes ==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'BS'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rotaopcoes ==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'SB'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027A71D3" w14:textId="6F987FE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valor = peso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1.2</w:t>
            </w:r>
          </w:p>
          <w:p w:rsidRPr="0005040A" w:rsidR="006402B3" w:rsidP="56EB66BD" w:rsidRDefault="0005040A" w14:paraId="3766A971" w14:textId="539B0A0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36FF4A78" w14:textId="48E54D8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de R$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:.2f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3AC01947" w14:textId="2B10E8D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58324212" w14:textId="2C134D9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45136DAA" w14:textId="28EDB69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rotaopcoes ==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'BR'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rotaopcoes ==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'RB'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0648F167" w14:textId="639F1F8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valor = peso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1.5</w:t>
            </w:r>
          </w:p>
          <w:p w:rsidRPr="0005040A" w:rsidR="006402B3" w:rsidP="56EB66BD" w:rsidRDefault="0005040A" w14:paraId="63E69D70" w14:textId="42A3451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073AE361" w14:textId="332F737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 valor é de R$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valor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:.2f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52D27FEE" w14:textId="360AB52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2466C930" w14:textId="68D6B64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</w:p>
          <w:p w:rsidRPr="0005040A" w:rsidR="006402B3" w:rsidP="56EB66BD" w:rsidRDefault="0005040A" w14:paraId="596702B8" w14:textId="377DF1C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6402B3" w:rsidP="56EB66BD" w:rsidRDefault="0005040A" w14:paraId="161AEEC9" w14:textId="7F56605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digitou uma rota que não existe.'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15DB23F9" w14:textId="7025E20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</w:p>
          <w:p w:rsidRPr="0005040A" w:rsidR="006402B3" w:rsidP="56EB66BD" w:rsidRDefault="0005040A" w14:paraId="3A335D9F" w14:textId="17FBAFB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05040A" w:rsidR="006402B3" w:rsidP="56EB66BD" w:rsidRDefault="0005040A" w14:paraId="009EC299" w14:textId="4A99016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05040A" w:rsidR="006402B3" w:rsidP="56EB66BD" w:rsidRDefault="0005040A" w14:paraId="5D5D6312" w14:textId="370F9B6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da função rotaObjeto() ----------</w:t>
            </w:r>
          </w:p>
          <w:p w:rsidRPr="0005040A" w:rsidR="006402B3" w:rsidP="56EB66BD" w:rsidRDefault="0005040A" w14:paraId="5F6E8707" w14:textId="0FBE947F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384AD380" w14:textId="4467A6E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Inicio do Main ----------</w:t>
            </w:r>
          </w:p>
          <w:p w:rsidRPr="0005040A" w:rsidR="006402B3" w:rsidP="56EB66BD" w:rsidRDefault="0005040A" w14:paraId="6331DDF1" w14:textId="715499E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 vindo a companhia de logística de Vinícius Alves Gotti Nascimento'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'-'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*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12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identificador Pessoal</w:t>
            </w:r>
          </w:p>
          <w:p w:rsidRPr="0005040A" w:rsidR="006402B3" w:rsidP="56EB66BD" w:rsidRDefault="0005040A" w14:paraId="3F8F2333" w14:textId="4E6E6C11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28046F9C" w14:textId="423E865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dimensao = dimensoesObjeto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6402B3" w:rsidP="56EB66BD" w:rsidRDefault="0005040A" w14:paraId="038E43FB" w14:textId="42E12661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</w:p>
          <w:p w:rsidRPr="0005040A" w:rsidR="006402B3" w:rsidP="56EB66BD" w:rsidRDefault="0005040A" w14:paraId="22FA7E35" w14:textId="4A38C56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 = pesoObjeto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dimensao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244EC5AE" w14:textId="6D0E53AC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  <w:r>
              <w:br/>
            </w:r>
            <w:r>
              <w:br/>
            </w:r>
          </w:p>
          <w:p w:rsidRPr="0005040A" w:rsidR="006402B3" w:rsidP="56EB66BD" w:rsidRDefault="0005040A" w14:paraId="26B5536C" w14:textId="702FFC0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rota = rotaObjeto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peso</w:t>
            </w:r>
            <w:r w:rsidRPr="56EB66BD" w:rsidR="6925BA8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6402B3" w:rsidP="56EB66BD" w:rsidRDefault="0005040A" w14:paraId="7B064EC9" w14:textId="3BD8F50E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6402B3" w:rsidP="56EB66BD" w:rsidRDefault="0005040A" w14:paraId="2035CE0A" w14:textId="7BF926FE">
            <w:pPr>
              <w:pStyle w:val="Normal"/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:rsidR="006402B3" w:rsidP="006402B3" w:rsidRDefault="006402B3" w14:paraId="446D3750" w14:textId="70E865E6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:rsidTr="56EB66BD" w14:paraId="4FCC7360" w14:textId="77777777">
        <w:tc>
          <w:tcPr>
            <w:tcW w:w="9716" w:type="dxa"/>
            <w:shd w:val="clear" w:color="auto" w:fill="FFFFFF" w:themeFill="background1"/>
            <w:tcMar/>
          </w:tcPr>
          <w:p w:rsidR="001D4072" w:rsidP="001D4072" w:rsidRDefault="001D4072" w14:paraId="272EF728" w14:textId="22E5F261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:rsidTr="56EB66BD" w14:paraId="5D8762AF" w14:textId="77777777">
        <w:tc>
          <w:tcPr>
            <w:tcW w:w="9716" w:type="dxa"/>
            <w:shd w:val="clear" w:color="auto" w:fill="FFFFFF" w:themeFill="background1"/>
            <w:tcMar/>
          </w:tcPr>
          <w:p w:rsidRPr="0005040A" w:rsidR="003E125A" w:rsidP="56EB66BD" w:rsidRDefault="001D4072" w14:paraId="6EF4BF44" w14:textId="63A92F6A">
            <w:pPr>
              <w:pStyle w:val="Normal"/>
              <w:ind w:firstLine="0"/>
              <w:jc w:val="left"/>
            </w:pPr>
            <w:r w:rsidR="5919A62D">
              <w:drawing>
                <wp:inline wp14:editId="19B1278B" wp14:anchorId="44803984">
                  <wp:extent cx="4572000" cy="4295775"/>
                  <wp:effectExtent l="0" t="0" r="0" b="0"/>
                  <wp:docPr id="752323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1af2a749c694c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5040A" w:rsidR="003E125A" w:rsidP="56EB66BD" w:rsidRDefault="001D4072" w14:paraId="0AC25D71" w14:textId="068482A5">
            <w:pPr>
              <w:pStyle w:val="Normal"/>
              <w:ind w:firstLine="0"/>
              <w:jc w:val="left"/>
            </w:pPr>
            <w:r w:rsidR="5919A62D">
              <w:rPr/>
              <w:t>Print do resultado no console</w:t>
            </w:r>
          </w:p>
        </w:tc>
      </w:tr>
    </w:tbl>
    <w:p w:rsidR="005F3EA5" w:rsidP="00F746EA" w:rsidRDefault="005F3EA5" w14:paraId="3A691A98" w14:textId="69BCFD06">
      <w:pPr>
        <w:ind w:firstLine="0"/>
      </w:pPr>
    </w:p>
    <w:p w:rsidR="00D31129" w:rsidP="005F3EA5" w:rsidRDefault="005F3EA5" w14:paraId="68F4CCED" w14:textId="5A588960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56EB66BD" w14:paraId="290B3264" w14:textId="77777777">
        <w:tc>
          <w:tcPr>
            <w:tcW w:w="9716" w:type="dxa"/>
            <w:shd w:val="clear" w:color="auto" w:fill="113162"/>
            <w:tcMar/>
          </w:tcPr>
          <w:p w:rsidR="00D05CCE" w:rsidP="008C22B6" w:rsidRDefault="00D05CCE" w14:paraId="786EC342" w14:textId="137923C3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D91FAE" w:rsidR="00D05CCE" w:rsidP="008C22B6" w:rsidRDefault="00D05CCE" w14:paraId="4C45B3B0" w14:textId="5EE68C78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:rsidTr="56EB66BD" w14:paraId="49119C5A" w14:textId="77777777">
        <w:tc>
          <w:tcPr>
            <w:tcW w:w="9716" w:type="dxa"/>
            <w:tcMar/>
          </w:tcPr>
          <w:p w:rsidR="00002E07" w:rsidP="008C22B6" w:rsidRDefault="00D05CCE" w14:paraId="57ECA62A" w14:textId="59D6E72F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estoque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>para uma bic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icletaria.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:rsidR="00F75623" w:rsidP="00F75623" w:rsidRDefault="00BD1E13" w14:paraId="171AC0D1" w14:textId="1841F716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:rsidRPr="00F75623" w:rsidR="00DC43D7" w:rsidP="00F75623" w:rsidRDefault="00DC43D7" w14:paraId="3EF80854" w14:textId="35B0C110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Pr="00F75623" w:rsidR="00BD1E13"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:rsidR="00F8180D" w:rsidP="000266E3" w:rsidRDefault="00800AD7" w14:paraId="629CB517" w14:textId="0EB33479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Peças</w:t>
            </w:r>
          </w:p>
          <w:p w:rsidR="00682D3C" w:rsidP="000266E3" w:rsidRDefault="00682D3C" w14:paraId="35BB3449" w14:textId="207E3E1B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Código</w:t>
            </w:r>
          </w:p>
          <w:p w:rsidR="00565D03" w:rsidP="000266E3" w:rsidRDefault="00565D03" w14:paraId="5F5F5407" w14:textId="03D82FDD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Fabricante</w:t>
            </w:r>
          </w:p>
          <w:p w:rsidR="00565D03" w:rsidP="000266E3" w:rsidRDefault="00565D03" w14:paraId="3A62EFC5" w14:textId="6D3E81C6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:rsidR="005C4C62" w:rsidP="000A13AF" w:rsidRDefault="004D0611" w14:paraId="0AA01230" w14:textId="1476E0FB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Remover Peça</w:t>
            </w:r>
          </w:p>
          <w:p w:rsidRPr="00B6139D" w:rsidR="00D05CCE" w:rsidP="00B6139D" w:rsidRDefault="004D0611" w14:paraId="1D7081CB" w14:textId="43628417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:rsidR="00D05CCE" w:rsidP="008C22B6" w:rsidRDefault="00D05CCE" w14:paraId="002FFE79" w14:textId="77777777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D05CCE" w:rsidP="00D05CCE" w:rsidRDefault="00D05CCE" w14:paraId="2EAD3FA0" w14:textId="6E3172AA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cadastrarPeca</w:t>
            </w:r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(código)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:rsidR="00D05CCE" w:rsidP="00D05CCE" w:rsidRDefault="00933D7A" w14:paraId="476E983E" w14:textId="7A77884F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código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F64D2D">
              <w:rPr>
                <w:b/>
                <w:bCs/>
                <w:color w:val="1F3864" w:themeColor="accent5" w:themeShade="80"/>
                <w:highlight w:val="yellow"/>
              </w:rPr>
              <w:t>peça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:rsidR="00D05CCE" w:rsidP="00D05CCE" w:rsidRDefault="00D05CCE" w14:paraId="78D3686C" w14:textId="3685E7BA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da peça;</w:t>
            </w:r>
          </w:p>
          <w:p w:rsidR="00D05CCE" w:rsidP="00D05CCE" w:rsidRDefault="00D05CCE" w14:paraId="6159F8A2" w14:textId="5CE866A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fabricante da peça;</w:t>
            </w:r>
          </w:p>
          <w:p w:rsidR="00D05CCE" w:rsidP="00127C1D" w:rsidRDefault="00127C1D" w14:paraId="53A4535D" w14:textId="4184F03B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valor da peça</w:t>
            </w:r>
          </w:p>
          <w:p w:rsidR="00D05CCE" w:rsidP="00D05CCE" w:rsidRDefault="00016740" w14:paraId="5A99FDEC" w14:textId="563D572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peça cadastrada 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:rsidRPr="002C2457" w:rsidR="00D05CCE" w:rsidP="00D05CCE" w:rsidRDefault="00D05CCE" w14:paraId="3A814D91" w14:textId="3657AE18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consultarPeca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(EXIGÊNCIA 2);</w:t>
            </w:r>
          </w:p>
          <w:p w:rsidR="00D05CCE" w:rsidP="00D05CCE" w:rsidRDefault="00D05CCE" w14:paraId="0D897790" w14:textId="447D2506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:rsidRPr="00C345EF" w:rsidR="00C345EF" w:rsidP="00C345EF" w:rsidRDefault="002366A6" w14:paraId="47F88502" w14:textId="550BCF8D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Todas as Peça</w:t>
            </w:r>
            <w:r w:rsidR="006174F9">
              <w:rPr>
                <w:b/>
                <w:bCs/>
                <w:color w:val="1F3864" w:themeColor="accent5" w:themeShade="80"/>
                <w:highlight w:val="cyan"/>
              </w:rPr>
              <w:t>s</w:t>
            </w:r>
          </w:p>
          <w:p w:rsidR="002366A6" w:rsidP="002366A6" w:rsidRDefault="002366A6" w14:paraId="4E2E2110" w14:textId="6DF74382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Peças por </w:t>
            </w:r>
            <w:r w:rsidR="002C3875">
              <w:rPr>
                <w:b/>
                <w:bCs/>
                <w:color w:val="1F3864" w:themeColor="accent5" w:themeShade="80"/>
                <w:highlight w:val="cyan"/>
              </w:rPr>
              <w:t>Código</w:t>
            </w:r>
          </w:p>
          <w:p w:rsidR="002C3875" w:rsidP="002366A6" w:rsidRDefault="002C3875" w14:paraId="2864DC1B" w14:textId="26F17BA8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Peças por Fabricante</w:t>
            </w:r>
          </w:p>
          <w:p w:rsidRPr="00D31129" w:rsidR="00D05CCE" w:rsidP="00D31129" w:rsidRDefault="002C3875" w14:paraId="1DE053C5" w14:textId="432D14D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:rsidRPr="00AB6A7B" w:rsidR="00D05CCE" w:rsidP="00D05CCE" w:rsidRDefault="00D05CCE" w14:paraId="41FA746C" w14:textId="55F7A86C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chamada </w:t>
            </w:r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removerPeca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:rsidR="00D05CCE" w:rsidP="006174F9" w:rsidRDefault="00D05CCE" w14:paraId="693FEAF7" w14:textId="50A485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>qual o código do produto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:rsidRPr="005676B5" w:rsidR="000D34DE" w:rsidP="000D34DE" w:rsidRDefault="000D34DE" w14:paraId="03364A10" w14:textId="0B4CD486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peças.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fabricante – ver figura 1</w:t>
            </w:r>
          </w:p>
          <w:p w:rsidRPr="004E083E" w:rsidR="000D34DE" w:rsidP="000D34DE" w:rsidRDefault="00301853" w14:paraId="54C3E82E" w14:textId="3CB51E01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Pr="004E083E" w:rsidR="000D34D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om a consulta a todas as peças cadastradas </w:t>
            </w:r>
            <w:r w:rsidRPr="004E083E" w:rsidR="000D34DE">
              <w:rPr>
                <w:b/>
                <w:bCs/>
                <w:color w:val="C45911" w:themeColor="accent2" w:themeShade="BF"/>
              </w:rPr>
              <w:t>– ver figura 2</w:t>
            </w:r>
          </w:p>
          <w:p w:rsidRPr="004E083E" w:rsidR="000D34DE" w:rsidP="000D34DE" w:rsidRDefault="004E083E" w14:paraId="7AAF1888" w14:textId="715CBF7F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com uma consulta por código</w:t>
            </w:r>
            <w:r w:rsidRPr="004E083E" w:rsidR="000D34DE">
              <w:rPr>
                <w:b/>
                <w:bCs/>
                <w:color w:val="FF0000"/>
              </w:rPr>
              <w:t xml:space="preserve"> – ver figura 3</w:t>
            </w:r>
          </w:p>
          <w:p w:rsidRPr="004E083E" w:rsidR="000D34DE" w:rsidP="000D34DE" w:rsidRDefault="004E083E" w14:paraId="2A4D18DC" w14:textId="300D4051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>com uma consulta por fabricante</w:t>
            </w:r>
            <w:r w:rsidRPr="004E083E" w:rsidR="000D34D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:rsidRPr="004E083E" w:rsidR="000D34DE" w:rsidP="000D34DE" w:rsidRDefault="004E083E" w14:paraId="1A3F97F8" w14:textId="7C4988D2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ao remover um cadastro e mostrando depois todos os cadastros</w:t>
            </w:r>
            <w:r w:rsidRPr="004E083E" w:rsidR="000D34DE">
              <w:rPr>
                <w:b/>
                <w:bCs/>
                <w:color w:val="FF0000"/>
              </w:rPr>
              <w:t>– ver figura 5</w:t>
            </w:r>
          </w:p>
          <w:p w:rsidR="00D05CCE" w:rsidP="008C22B6" w:rsidRDefault="00D05CCE" w14:paraId="4FD009BD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Pr="006F0D05" w:rsidR="00D05CCE" w:rsidP="008C22B6" w:rsidRDefault="00D05CCE" w14:paraId="7B128354" w14:textId="16CA307C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:rsidR="00D05CCE" w:rsidP="008C22B6" w:rsidRDefault="00D05CCE" w14:paraId="40411281" w14:textId="01BEF98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742113" w:rsidR="00742113">
              <w:rPr>
                <w:noProof/>
              </w:rPr>
              <w:drawing>
                <wp:inline distT="0" distB="0" distL="0" distR="0" wp14:anchorId="78D8B80E" wp14:editId="693CE4E3">
                  <wp:extent cx="5816009" cy="844039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18283"/>
                          <a:stretch/>
                        </pic:blipFill>
                        <pic:spPr bwMode="auto">
                          <a:xfrm>
                            <a:off x="0" y="0"/>
                            <a:ext cx="5830851" cy="846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5610DE" w:rsidR="002168F0" w:rsidP="005610DE" w:rsidRDefault="005610DE" w14:paraId="16EA680D" w14:textId="2073DD3C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ar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peças. Perceba que 2 delas tem o mesmo fabricante</w:t>
            </w:r>
            <w:r w:rsidRPr="005610DE" w:rsidR="00A82FC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:rsidR="00A82FCE" w:rsidP="008C22B6" w:rsidRDefault="00251DCD" w14:paraId="68A77BB6" w14:textId="4A390FB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51DCD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A1C73A4" wp14:editId="41F55966">
                  <wp:extent cx="6098540" cy="8596154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478" cy="8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339" w:rsidP="00705A65" w:rsidRDefault="00A82FCE" w14:paraId="7313E7B5" w14:textId="430FEF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>Todas as Peças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:rsidR="00951339" w:rsidP="008C22B6" w:rsidRDefault="00951339" w14:paraId="4E349CAB" w14:textId="7475B25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951339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62478F77" wp14:editId="7CAF029A">
                  <wp:extent cx="6156796" cy="862965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0369"/>
                          <a:stretch/>
                        </pic:blipFill>
                        <pic:spPr bwMode="auto">
                          <a:xfrm>
                            <a:off x="0" y="0"/>
                            <a:ext cx="6185683" cy="867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614F" w:rsidP="006C700B" w:rsidRDefault="00951339" w14:paraId="1FA1A73B" w14:textId="12BB59FC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 3: Exemplo de Consultar por Código.</w:t>
            </w:r>
          </w:p>
          <w:p w:rsidR="00E0614F" w:rsidP="002B0D72" w:rsidRDefault="00E750FE" w14:paraId="70E60191" w14:textId="173F8337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E750F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3464DD1A" wp14:editId="4E36E1FE">
                  <wp:extent cx="6162675" cy="8629496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123"/>
                          <a:stretch/>
                        </pic:blipFill>
                        <pic:spPr bwMode="auto">
                          <a:xfrm>
                            <a:off x="0" y="0"/>
                            <a:ext cx="6184957" cy="866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0614F" w:rsidP="00E0614F" w:rsidRDefault="00E0614F" w14:paraId="61306B95" w14:textId="013F19D7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4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Consultar Peças por </w:t>
            </w:r>
            <w:r w:rsidR="002B0D72">
              <w:rPr>
                <w:b/>
                <w:bCs/>
                <w:color w:val="1F3864" w:themeColor="accent5" w:themeShade="80"/>
                <w:sz w:val="24"/>
                <w:szCs w:val="24"/>
              </w:rPr>
              <w:t>Fabricante</w:t>
            </w:r>
          </w:p>
          <w:p w:rsidR="000B02DA" w:rsidP="008C22B6" w:rsidRDefault="00135ACE" w14:paraId="51087AA4" w14:textId="561C4163">
            <w:pPr>
              <w:ind w:firstLine="0"/>
              <w:jc w:val="center"/>
              <w:rPr>
                <w:b w:val="1"/>
                <w:bCs w:val="1"/>
                <w:color w:val="1F3864" w:themeColor="accent5" w:themeShade="80"/>
                <w:sz w:val="24"/>
                <w:szCs w:val="24"/>
              </w:rPr>
            </w:pPr>
            <w:r w:rsidR="720987A3">
              <w:drawing>
                <wp:inline wp14:editId="18C9A33D" wp14:anchorId="4476C73D">
                  <wp:extent cx="5572125" cy="8409778"/>
                  <wp:effectExtent l="0" t="0" r="0" b="0"/>
                  <wp:docPr id="25" name="Imagem 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25"/>
                          <pic:cNvPicPr/>
                        </pic:nvPicPr>
                        <pic:blipFill>
                          <a:blip r:embed="Rd08877a46fe84e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572125" cy="840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0B02DA" w:rsidP="008C22B6" w:rsidRDefault="000B02DA" w14:paraId="10452E65" w14:textId="5CD4A01C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5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</w:t>
            </w:r>
            <w:r w:rsidR="00D73121">
              <w:rPr>
                <w:b/>
                <w:bCs/>
                <w:color w:val="1F3864" w:themeColor="accent5" w:themeShade="80"/>
                <w:sz w:val="24"/>
                <w:szCs w:val="24"/>
              </w:rPr>
              <w:t>Remover Peça do cadastro e depois Consultar Todas as Peças. Veja que a peça de código 1 foi removida e não aparece mais no sistema</w:t>
            </w:r>
            <w:r w:rsidR="00C92FEE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</w:tc>
      </w:tr>
    </w:tbl>
    <w:p w:rsidR="00D05CCE" w:rsidP="00D05CCE" w:rsidRDefault="00D05CCE" w14:paraId="43A8035C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56EB66BD" w14:paraId="4CDB3C3D" w14:textId="77777777">
        <w:tc>
          <w:tcPr>
            <w:tcW w:w="9716" w:type="dxa"/>
            <w:shd w:val="clear" w:color="auto" w:fill="FFFFFF" w:themeFill="background1"/>
            <w:tcMar/>
          </w:tcPr>
          <w:p w:rsidR="00D05CCE" w:rsidP="009C1484" w:rsidRDefault="00D05CCE" w14:paraId="1F95B205" w14:textId="7A7CC5A6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:rsidTr="56EB66BD" w14:paraId="2C0CC09B" w14:textId="77777777">
        <w:tc>
          <w:tcPr>
            <w:tcW w:w="9716" w:type="dxa"/>
            <w:shd w:val="clear" w:color="auto" w:fill="FFFFFF" w:themeFill="background1"/>
            <w:tcMar/>
          </w:tcPr>
          <w:p w:rsidRPr="0005040A" w:rsidR="00D05CCE" w:rsidP="56EB66BD" w:rsidRDefault="0005040A" w14:paraId="049944D2" w14:textId="164EB8F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das Variáveis Globais ----------</w:t>
            </w:r>
          </w:p>
          <w:p w:rsidRPr="0005040A" w:rsidR="00D05CCE" w:rsidP="56EB66BD" w:rsidRDefault="0005040A" w14:paraId="043CA2F5" w14:textId="7C92619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lista_peca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[]</w:t>
            </w:r>
          </w:p>
          <w:p w:rsidRPr="0005040A" w:rsidR="00D05CCE" w:rsidP="56EB66BD" w:rsidRDefault="0005040A" w14:paraId="33FC71B3" w14:textId="0B12B2E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codigo_peca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0</w:t>
            </w:r>
          </w:p>
          <w:p w:rsidRPr="0005040A" w:rsidR="00D05CCE" w:rsidP="56EB66BD" w:rsidRDefault="0005040A" w14:paraId="74D78B49" w14:textId="49091D4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das Variáveis Globais ----------</w:t>
            </w:r>
          </w:p>
          <w:p w:rsidRPr="0005040A" w:rsidR="00D05CCE" w:rsidP="56EB66BD" w:rsidRDefault="0005040A" w14:paraId="6C438659" w14:textId="0DB9C98B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D05CCE" w:rsidP="56EB66BD" w:rsidRDefault="0005040A" w14:paraId="2414F8A3" w14:textId="1A139D7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de cadastrar_peca() ----------</w:t>
            </w:r>
          </w:p>
          <w:p w:rsidRPr="0005040A" w:rsidR="00D05CCE" w:rsidP="56EB66BD" w:rsidRDefault="0005040A" w14:paraId="6DFA02B0" w14:textId="53691BF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cadastrar_peca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9CDCFE"/>
                <w:sz w:val="21"/>
                <w:szCs w:val="21"/>
                <w:lang w:val="pt-BR"/>
              </w:rPr>
              <w:t>codigo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4FD2AE18" w14:textId="296DF83C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ao menu de Cadastrar Peça'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7C2B19D4" w14:textId="2AFDE28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'Código da Peça: {}'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05040A" w:rsidR="00D05CCE" w:rsidP="56EB66BD" w:rsidRDefault="0005040A" w14:paraId="1DD6DADA" w14:textId="23F6101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nome = input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NOME da peça:'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12DDB755" w14:textId="7D97E2B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fabricante = input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FABRICANTE da peça:'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58B6C837" w14:textId="0257C4E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valor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input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VALOR(R$) da peça:'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05040A" w:rsidR="00D05CCE" w:rsidP="56EB66BD" w:rsidRDefault="0005040A" w14:paraId="3CDB02EF" w14:textId="3579B55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dicionario_peca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{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'codigo'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codigo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dicionario para identificação dos itens</w:t>
            </w:r>
          </w:p>
          <w:p w:rsidRPr="0005040A" w:rsidR="00D05CCE" w:rsidP="56EB66BD" w:rsidRDefault="0005040A" w14:paraId="2D0276EA" w14:textId="3722288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'nome'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nome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05040A" w:rsidR="00D05CCE" w:rsidP="56EB66BD" w:rsidRDefault="0005040A" w14:paraId="102B1E00" w14:textId="7B28580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'fabricante'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fabricante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</w:p>
          <w:p w:rsidRPr="0005040A" w:rsidR="00D05CCE" w:rsidP="56EB66BD" w:rsidRDefault="0005040A" w14:paraId="0A3E51D5" w14:textId="680AC20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'valor'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}</w:t>
            </w:r>
          </w:p>
          <w:p w:rsidRPr="0005040A" w:rsidR="00D05CCE" w:rsidP="56EB66BD" w:rsidRDefault="0005040A" w14:paraId="29F2BA7C" w14:textId="5EE7F8C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lista_peca.append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dicionario_peca.copy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</w:t>
            </w:r>
          </w:p>
          <w:p w:rsidRPr="0005040A" w:rsidR="00D05CCE" w:rsidP="56EB66BD" w:rsidRDefault="0005040A" w14:paraId="555291E4" w14:textId="2A4E2F5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de cadastrar_peca() ----------</w:t>
            </w:r>
          </w:p>
          <w:p w:rsidRPr="0005040A" w:rsidR="00D05CCE" w:rsidP="56EB66BD" w:rsidRDefault="0005040A" w14:paraId="289908C3" w14:textId="6DBC952E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D05CCE" w:rsidP="56EB66BD" w:rsidRDefault="0005040A" w14:paraId="3C4454BC" w14:textId="61A2F3D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de consultar_peca() ----------</w:t>
            </w:r>
          </w:p>
          <w:p w:rsidRPr="0005040A" w:rsidR="00D05CCE" w:rsidP="56EB66BD" w:rsidRDefault="0005040A" w14:paraId="638E1434" w14:textId="15A7F1A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consultar_peca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05040A" w:rsidR="00D05CCE" w:rsidP="56EB66BD" w:rsidRDefault="0005040A" w14:paraId="1F2CDFA7" w14:textId="205B780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ao menu de Consultar Peça'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54A10FC0" w14:textId="20663B2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</w:p>
          <w:p w:rsidRPr="0005040A" w:rsidR="00D05CCE" w:rsidP="56EB66BD" w:rsidRDefault="0005040A" w14:paraId="3543B3D7" w14:textId="177126E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opcao_consultar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'\nEscolha a opção desejada:\n'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menu para consulta de peças</w:t>
            </w:r>
          </w:p>
          <w:p w:rsidRPr="0005040A" w:rsidR="00D05CCE" w:rsidP="56EB66BD" w:rsidRDefault="0005040A" w14:paraId="642FBBE4" w14:textId="3C471F0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'1-Consultar TODAS as Peças\n'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</w:t>
            </w:r>
          </w:p>
          <w:p w:rsidRPr="0005040A" w:rsidR="00D05CCE" w:rsidP="56EB66BD" w:rsidRDefault="0005040A" w14:paraId="5EE844D9" w14:textId="6ECD7CA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'2-Consultar Peça por CÓDIGO\n'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Pr="0005040A" w:rsidR="00D05CCE" w:rsidP="56EB66BD" w:rsidRDefault="0005040A" w14:paraId="185F2F37" w14:textId="7FE6ACA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'3-Consultar Peça(s) por FABRICANTE\n'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Pr="0005040A" w:rsidR="00D05CCE" w:rsidP="56EB66BD" w:rsidRDefault="0005040A" w14:paraId="75297D5E" w14:textId="099CAB4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'4-Retornar\n'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Pr="0005040A" w:rsidR="00D05CCE" w:rsidP="56EB66BD" w:rsidRDefault="0005040A" w14:paraId="4087B56C" w14:textId="7B90986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'&gt;&gt;'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52E73041" w14:textId="6608F9A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opcao_consultar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61AC7179" w14:textId="4C40BEC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a opção Consultar TODAS as Peças'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05040A" w:rsidR="00D05CCE" w:rsidP="56EB66BD" w:rsidRDefault="0005040A" w14:paraId="7678748A" w14:textId="497FC5D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lista_peca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peca vai varrer toda a lista de peças</w:t>
            </w:r>
          </w:p>
          <w:p w:rsidRPr="0005040A" w:rsidR="00D05CCE" w:rsidP="56EB66BD" w:rsidRDefault="0005040A" w14:paraId="32203780" w14:textId="40D8C03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'-------------------------'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 melhoria para a visualização do resultado </w:t>
            </w:r>
          </w:p>
          <w:p w:rsidRPr="0005040A" w:rsidR="00D05CCE" w:rsidP="56EB66BD" w:rsidRDefault="0005040A" w14:paraId="5C370949" w14:textId="2809582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key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value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peca.items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varrer todos os conjuntos chave e valor do dicionario peca</w:t>
            </w:r>
          </w:p>
          <w:p w:rsidRPr="0005040A" w:rsidR="00D05CCE" w:rsidP="56EB66BD" w:rsidRDefault="0005040A" w14:paraId="7885E12F" w14:textId="7901FAE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'{}: {}'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05040A" w:rsidR="00D05CCE" w:rsidP="56EB66BD" w:rsidRDefault="0005040A" w14:paraId="2849A60A" w14:textId="000386A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'-------------------------'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melhoria para a visualização do resultado</w:t>
            </w:r>
          </w:p>
          <w:p w:rsidRPr="0005040A" w:rsidR="00D05CCE" w:rsidP="56EB66BD" w:rsidRDefault="0005040A" w14:paraId="41F06F4F" w14:textId="08804DA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opcao_consultar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395D62EB" w14:textId="1C3C73C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a opção Consultar Peça por CÓDIGO'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7152949B" w14:textId="7081BC3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valor_desejado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CÓDIGO desejado: 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codigo é uma variavel do tipo inteira, caso contrario não achara listagem</w:t>
            </w:r>
          </w:p>
          <w:p w:rsidRPr="0005040A" w:rsidR="00D05CCE" w:rsidP="56EB66BD" w:rsidRDefault="0005040A" w14:paraId="6364C354" w14:textId="4148F00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lista_peca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1C4499C0" w14:textId="3CC8755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'codigo'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valor_desejado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o valor do campo código desse dicionário é igual ao valor desejado</w:t>
            </w:r>
          </w:p>
          <w:p w:rsidRPr="0005040A" w:rsidR="00D05CCE" w:rsidP="56EB66BD" w:rsidRDefault="0005040A" w14:paraId="79E8E133" w14:textId="69F911A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'-------------------------'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05040A" w:rsidR="00D05CCE" w:rsidP="56EB66BD" w:rsidRDefault="0005040A" w14:paraId="46892E84" w14:textId="2588727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key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value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peca.items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varrer todos os conjuntos chave e valor do dicionario peca</w:t>
            </w:r>
          </w:p>
          <w:p w:rsidRPr="0005040A" w:rsidR="00D05CCE" w:rsidP="56EB66BD" w:rsidRDefault="0005040A" w14:paraId="5D1D3243" w14:textId="7199275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'{}: {}'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05040A" w:rsidR="00D05CCE" w:rsidP="56EB66BD" w:rsidRDefault="0005040A" w14:paraId="0CDE258E" w14:textId="6C029E9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'-------------------------'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05040A" w:rsidR="00D05CCE" w:rsidP="56EB66BD" w:rsidRDefault="0005040A" w14:paraId="562BB2DD" w14:textId="71855AF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opcao_consultar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46EDA37B" w14:textId="118735F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'Você escolheu a opção Consultar Peça(s) por FABRICANTE'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05040A" w:rsidR="00D05CCE" w:rsidP="56EB66BD" w:rsidRDefault="0005040A" w14:paraId="33E5F8FB" w14:textId="6419011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valor_desejado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FABRICANTE desejado: 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0476B228" w14:textId="4E75C5F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lista_peca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322F48C4" w14:textId="04DC017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'fabricante'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valor_desejado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o valor do campo fabricante desse dicionário é igual ao valor desejado</w:t>
            </w:r>
          </w:p>
          <w:p w:rsidRPr="0005040A" w:rsidR="00D05CCE" w:rsidP="56EB66BD" w:rsidRDefault="0005040A" w14:paraId="2015B935" w14:textId="01CB3A3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'-------------------------'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05040A" w:rsidR="00D05CCE" w:rsidP="56EB66BD" w:rsidRDefault="0005040A" w14:paraId="3CFA5096" w14:textId="5B32553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key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value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peca.items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varrer todos os conjuntos chave e valor do dicionario peca</w:t>
            </w:r>
          </w:p>
          <w:p w:rsidRPr="0005040A" w:rsidR="00D05CCE" w:rsidP="56EB66BD" w:rsidRDefault="0005040A" w14:paraId="4A0DAC6C" w14:textId="1E5AB04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'{}: {}'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.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format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key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,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value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</w:p>
          <w:p w:rsidRPr="0005040A" w:rsidR="00D05CCE" w:rsidP="56EB66BD" w:rsidRDefault="0005040A" w14:paraId="0792F510" w14:textId="0A83010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'-------------------------'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</w:p>
          <w:p w:rsidRPr="0005040A" w:rsidR="00D05CCE" w:rsidP="56EB66BD" w:rsidRDefault="0005040A" w14:paraId="0E9A648F" w14:textId="4889A8B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opcao_consultar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1640B9D8" w14:textId="64120B2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return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sai da função consultar e retorna para o MAIN (menu principal)</w:t>
            </w:r>
          </w:p>
          <w:p w:rsidRPr="0005040A" w:rsidR="00D05CCE" w:rsidP="56EB66BD" w:rsidRDefault="0005040A" w14:paraId="452D664E" w14:textId="7C7BAF7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2436E49D" w14:textId="7CE7250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'Opção Inválida. Tente Novamente'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para caso não corresponda aos números programados esta mensagem aparece</w:t>
            </w:r>
          </w:p>
          <w:p w:rsidRPr="0005040A" w:rsidR="00D05CCE" w:rsidP="56EB66BD" w:rsidRDefault="0005040A" w14:paraId="263BDFD3" w14:textId="75F1E70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 volta para o inicio do laço </w:t>
            </w:r>
          </w:p>
          <w:p w:rsidRPr="0005040A" w:rsidR="00D05CCE" w:rsidP="56EB66BD" w:rsidRDefault="0005040A" w14:paraId="566D45FA" w14:textId="3B284207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de consultar_peca() ----------</w:t>
            </w:r>
          </w:p>
          <w:p w:rsidRPr="0005040A" w:rsidR="00D05CCE" w:rsidP="56EB66BD" w:rsidRDefault="0005040A" w14:paraId="1FB3E397" w14:textId="3162EB1D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D05CCE" w:rsidP="56EB66BD" w:rsidRDefault="0005040A" w14:paraId="7AFDD5A3" w14:textId="0A9107C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de remover_peca() ----------</w:t>
            </w:r>
          </w:p>
          <w:p w:rsidRPr="0005040A" w:rsidR="00D05CCE" w:rsidP="56EB66BD" w:rsidRDefault="0005040A" w14:paraId="1C1C1D95" w14:textId="6F3B9F4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def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remover_peca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()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</w:p>
          <w:p w:rsidRPr="0005040A" w:rsidR="00D05CCE" w:rsidP="56EB66BD" w:rsidRDefault="0005040A" w14:paraId="5BE2D42A" w14:textId="3D83988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ao menu de Remover Peça'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61BA7D04" w14:textId="698DAFD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valor_desejado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4EC9B0"/>
                <w:sz w:val="21"/>
                <w:szCs w:val="21"/>
                <w:lang w:val="pt-BR"/>
              </w:rPr>
              <w:t>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'Entre com o CÓDIGO da peça que deseja remover: 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estrutura parecida com as anteriores, codigo deve ter uma variavel do tipo inteira</w:t>
            </w:r>
          </w:p>
          <w:p w:rsidRPr="0005040A" w:rsidR="00D05CCE" w:rsidP="56EB66BD" w:rsidRDefault="0005040A" w14:paraId="72B087DC" w14:textId="0B6648A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for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82C6FF"/>
                <w:sz w:val="21"/>
                <w:szCs w:val="21"/>
                <w:lang w:val="pt-BR"/>
              </w:rPr>
              <w:t>in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lista_peca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7BF5ED98" w14:textId="3BAD503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[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'codigo'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]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== valor_desejado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o valor do campo código desse dicionário é igual ao valor desejado</w:t>
            </w:r>
          </w:p>
          <w:p w:rsidRPr="0005040A" w:rsidR="00D05CCE" w:rsidP="56EB66BD" w:rsidRDefault="0005040A" w14:paraId="0AFABDDC" w14:textId="3B6BDC42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lista_peca.remove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695C84F8" w14:textId="312A7D59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'Peça Removida'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confirmação de remoção da peça</w:t>
            </w:r>
          </w:p>
          <w:p w:rsidRPr="0005040A" w:rsidR="00D05CCE" w:rsidP="56EB66BD" w:rsidRDefault="0005040A" w14:paraId="67F7B620" w14:textId="432E22C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</w:p>
          <w:p w:rsidRPr="0005040A" w:rsidR="00D05CCE" w:rsidP="56EB66BD" w:rsidRDefault="0005040A" w14:paraId="79A4FD0E" w14:textId="017B546F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de remover_peca() ----------</w:t>
            </w:r>
          </w:p>
          <w:p w:rsidRPr="0005040A" w:rsidR="00D05CCE" w:rsidP="56EB66BD" w:rsidRDefault="0005040A" w14:paraId="6DB550F2" w14:textId="066C1C1A">
            <w:pPr>
              <w:spacing w:before="0" w:beforeAutospacing="off" w:after="0" w:afterAutospacing="off" w:line="285" w:lineRule="exact"/>
              <w:ind/>
              <w:jc w:val="left"/>
            </w:pPr>
            <w:r>
              <w:br/>
            </w:r>
          </w:p>
          <w:p w:rsidRPr="0005040A" w:rsidR="00D05CCE" w:rsidP="56EB66BD" w:rsidRDefault="0005040A" w14:paraId="355399EB" w14:textId="28A0F2D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Início de Main ----------</w:t>
            </w:r>
          </w:p>
          <w:p w:rsidRPr="0005040A" w:rsidR="00D05CCE" w:rsidP="56EB66BD" w:rsidRDefault="0005040A" w14:paraId="0477396B" w14:textId="786BD90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'Bem-vindo a Bicicletaria do Vinícius Alves Gotti Nascimento'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identificador pessoal</w:t>
            </w:r>
          </w:p>
          <w:p w:rsidRPr="0005040A" w:rsidR="00D05CCE" w:rsidP="56EB66BD" w:rsidRDefault="0005040A" w14:paraId="4BBA534D" w14:textId="2BCD598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while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569CD6"/>
                <w:sz w:val="21"/>
                <w:szCs w:val="21"/>
                <w:lang w:val="pt-BR"/>
              </w:rPr>
              <w:t>True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6112F8D8" w14:textId="3A4686A3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opcao_principal 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input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'\nEscolha a opção desejada:\n'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menu principal</w:t>
            </w:r>
          </w:p>
          <w:p w:rsidRPr="0005040A" w:rsidR="00D05CCE" w:rsidP="56EB66BD" w:rsidRDefault="0005040A" w14:paraId="359999BF" w14:textId="5EA5E5A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'1-Cadastrar Peça\n'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+ </w:t>
            </w:r>
          </w:p>
          <w:p w:rsidRPr="0005040A" w:rsidR="00D05CCE" w:rsidP="56EB66BD" w:rsidRDefault="0005040A" w14:paraId="30A896A3" w14:textId="0794229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'2-Consultar Peça\n'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Pr="0005040A" w:rsidR="00D05CCE" w:rsidP="56EB66BD" w:rsidRDefault="0005040A" w14:paraId="41E6B185" w14:textId="2C871B9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'3-Remover Peça\n'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Pr="0005040A" w:rsidR="00D05CCE" w:rsidP="56EB66BD" w:rsidRDefault="0005040A" w14:paraId="1BBAADBC" w14:textId="3E592A4B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'4-Sair\n'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+</w:t>
            </w:r>
          </w:p>
          <w:p w:rsidRPr="0005040A" w:rsidR="00D05CCE" w:rsidP="56EB66BD" w:rsidRDefault="0005040A" w14:paraId="79E1DE5B" w14:textId="3583A314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              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'&gt;&gt;'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4CF2DE5E" w14:textId="2E2DB5E6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opcao_principal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'1'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07A514C6" w14:textId="7958EDA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codigo_peca = codigo_peca +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B5CEA8"/>
                <w:sz w:val="21"/>
                <w:szCs w:val="21"/>
                <w:lang w:val="pt-BR"/>
              </w:rPr>
              <w:t>1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para diferenciar as peças cadastradas ( peça 1 / peça 2 / peça 3 / ... )</w:t>
            </w:r>
          </w:p>
          <w:p w:rsidRPr="0005040A" w:rsidR="00D05CCE" w:rsidP="56EB66BD" w:rsidRDefault="0005040A" w14:paraId="1AAFD2BC" w14:textId="1ACED6F8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 cadastrar_peca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>codigo_peca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</w:p>
          <w:p w:rsidRPr="0005040A" w:rsidR="00D05CCE" w:rsidP="56EB66BD" w:rsidRDefault="0005040A" w14:paraId="41BF5276" w14:textId="2491F45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opcao_principal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'2'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77201F7B" w14:textId="4B840D35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consultar_peca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D05CCE" w:rsidP="56EB66BD" w:rsidRDefault="0005040A" w14:paraId="567B2A4F" w14:textId="57917A6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opcao_principal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'3'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39499DF9" w14:textId="01315551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remover_peca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()</w:t>
            </w:r>
          </w:p>
          <w:p w:rsidRPr="0005040A" w:rsidR="00D05CCE" w:rsidP="56EB66BD" w:rsidRDefault="0005040A" w14:paraId="3264BFF6" w14:textId="306B972D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elif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opcao_principal ==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'4'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04761D25" w14:textId="0779AA3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break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encerra o laço principal e o programa acaba</w:t>
            </w:r>
          </w:p>
          <w:p w:rsidRPr="0005040A" w:rsidR="00D05CCE" w:rsidP="56EB66BD" w:rsidRDefault="0005040A" w14:paraId="4C8829C3" w14:textId="07A52A4A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else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:</w:t>
            </w:r>
          </w:p>
          <w:p w:rsidRPr="0005040A" w:rsidR="00D05CCE" w:rsidP="56EB66BD" w:rsidRDefault="0005040A" w14:paraId="4ED6D5FB" w14:textId="167A6AAE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AA"/>
                <w:sz w:val="21"/>
                <w:szCs w:val="21"/>
                <w:lang w:val="pt-BR"/>
              </w:rPr>
              <w:t>print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(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E9178"/>
                <w:sz w:val="21"/>
                <w:szCs w:val="21"/>
                <w:lang w:val="pt-BR"/>
              </w:rPr>
              <w:t>'Opção Inválida. Tente Novamente'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CDCDC"/>
                <w:sz w:val="21"/>
                <w:szCs w:val="21"/>
                <w:lang w:val="pt-BR"/>
              </w:rPr>
              <w:t>)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 para caso não corresponda aos números programados esta mensagem aparece</w:t>
            </w:r>
          </w:p>
          <w:p w:rsidRPr="0005040A" w:rsidR="00D05CCE" w:rsidP="56EB66BD" w:rsidRDefault="0005040A" w14:paraId="72EA6E8B" w14:textId="08574FF0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  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C586C0"/>
                <w:sz w:val="21"/>
                <w:szCs w:val="21"/>
                <w:lang w:val="pt-BR"/>
              </w:rPr>
              <w:t>continue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D4D4D4"/>
                <w:sz w:val="21"/>
                <w:szCs w:val="21"/>
                <w:lang w:val="pt-BR"/>
              </w:rPr>
              <w:t xml:space="preserve"> </w:t>
            </w: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 xml:space="preserve"># volta para o inicio do laço  </w:t>
            </w:r>
          </w:p>
          <w:p w:rsidRPr="0005040A" w:rsidR="00D05CCE" w:rsidP="56EB66BD" w:rsidRDefault="0005040A" w14:paraId="0B85C58F" w14:textId="187EF5BC">
            <w:pPr>
              <w:spacing w:before="0" w:beforeAutospacing="off" w:after="0" w:afterAutospacing="off" w:line="285" w:lineRule="exact"/>
              <w:ind/>
              <w:jc w:val="left"/>
            </w:pPr>
            <w:r w:rsidRPr="56EB66BD" w:rsidR="0003DED4">
              <w:rPr>
                <w:rFonts w:ascii="Arial" w:hAnsi="Arial" w:eastAsia="Arial" w:cs="Arial"/>
                <w:b w:val="0"/>
                <w:bCs w:val="0"/>
                <w:noProof w:val="0"/>
                <w:color w:val="6AA94F"/>
                <w:sz w:val="21"/>
                <w:szCs w:val="21"/>
                <w:lang w:val="pt-BR"/>
              </w:rPr>
              <w:t>#---------- Fim de Main ----------</w:t>
            </w:r>
          </w:p>
          <w:p w:rsidRPr="0005040A" w:rsidR="00D05CCE" w:rsidP="56EB66BD" w:rsidRDefault="0005040A" w14:paraId="11A2C282" w14:textId="3866ACCA">
            <w:pPr>
              <w:pStyle w:val="Normal"/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:rsidR="00D05CCE" w:rsidP="00D05CCE" w:rsidRDefault="00D05CCE" w14:paraId="0045C9D0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56EB66BD" w14:paraId="2EAD17CD" w14:textId="77777777">
        <w:tc>
          <w:tcPr>
            <w:tcW w:w="9716" w:type="dxa"/>
            <w:tcMar/>
          </w:tcPr>
          <w:p w:rsidR="00D05CCE" w:rsidP="009C1484" w:rsidRDefault="00D05CCE" w14:paraId="105BD954" w14:textId="2C4D140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D05CCE" w:rsidTr="56EB66BD" w14:paraId="08E4E206" w14:textId="77777777">
        <w:tc>
          <w:tcPr>
            <w:tcW w:w="9716" w:type="dxa"/>
            <w:tcMar/>
          </w:tcPr>
          <w:p w:rsidRPr="001E7CAB" w:rsidR="00AD5E0F" w:rsidP="56EB66BD" w:rsidRDefault="00AF1419" w14:paraId="0105351A" w14:textId="7F7CBFAD">
            <w:pPr>
              <w:pStyle w:val="Normal"/>
              <w:ind w:firstLine="0"/>
              <w:jc w:val="left"/>
            </w:pPr>
            <w:r w:rsidR="5B3F0ADC">
              <w:drawing>
                <wp:inline wp14:editId="5AEF574E" wp14:anchorId="57AE5290">
                  <wp:extent cx="3362325" cy="4572000"/>
                  <wp:effectExtent l="0" t="0" r="0" b="0"/>
                  <wp:docPr id="1267648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aa379e5b73f41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56EB66BD" w:rsidRDefault="00AF1419" w14:paraId="4F743ACF" w14:textId="22C7CA29">
            <w:pPr>
              <w:pStyle w:val="Normal"/>
              <w:ind w:firstLine="0"/>
              <w:jc w:val="left"/>
            </w:pPr>
            <w:r w:rsidR="5B3F0ADC">
              <w:rPr/>
              <w:t>Figura 1 – Cadastrar as peças</w:t>
            </w:r>
          </w:p>
          <w:p w:rsidRPr="001E7CAB" w:rsidR="00AD5E0F" w:rsidP="56EB66BD" w:rsidRDefault="00AF1419" w14:paraId="36AE090C" w14:textId="6D5F14D7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0C649020" w14:textId="5454F4B4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2E994E14" w14:textId="4980DA7C">
            <w:pPr>
              <w:pStyle w:val="Normal"/>
              <w:ind w:firstLine="0"/>
              <w:jc w:val="left"/>
            </w:pPr>
            <w:r w:rsidR="751D5A26">
              <w:drawing>
                <wp:inline wp14:editId="3F2B5584" wp14:anchorId="11991983">
                  <wp:extent cx="2771775" cy="4572000"/>
                  <wp:effectExtent l="0" t="0" r="0" b="0"/>
                  <wp:docPr id="17854564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d7b130d42d146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56EB66BD" w:rsidRDefault="00AF1419" w14:paraId="183758EA" w14:textId="43C4ACB2">
            <w:pPr>
              <w:pStyle w:val="Normal"/>
              <w:ind w:firstLine="0"/>
              <w:jc w:val="left"/>
            </w:pPr>
            <w:r w:rsidR="751D5A26">
              <w:rPr/>
              <w:t xml:space="preserve">Figura 2 – Consultar todas </w:t>
            </w:r>
            <w:r w:rsidR="751D5A26">
              <w:rPr/>
              <w:t>da peças</w:t>
            </w:r>
          </w:p>
          <w:p w:rsidRPr="001E7CAB" w:rsidR="00AD5E0F" w:rsidP="56EB66BD" w:rsidRDefault="00AF1419" w14:paraId="1366C38F" w14:textId="50991952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3B97014C" w14:textId="5DF6C254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5CEB5564" w14:textId="579D0D00">
            <w:pPr>
              <w:pStyle w:val="Normal"/>
              <w:ind w:firstLine="0"/>
              <w:jc w:val="left"/>
            </w:pPr>
            <w:r w:rsidR="066E1A65">
              <w:drawing>
                <wp:inline wp14:editId="4438CF7E" wp14:anchorId="175FEF80">
                  <wp:extent cx="4029075" cy="4019550"/>
                  <wp:effectExtent l="0" t="0" r="0" b="0"/>
                  <wp:docPr id="3792166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bd816f0d984a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56EB66BD" w:rsidRDefault="00AF1419" w14:paraId="3C9AC71A" w14:textId="6D153769">
            <w:pPr>
              <w:pStyle w:val="Normal"/>
              <w:ind w:firstLine="0"/>
              <w:jc w:val="left"/>
            </w:pPr>
            <w:r w:rsidR="066E1A65">
              <w:rPr/>
              <w:t>Figura 3 – Consultar peça por código</w:t>
            </w:r>
          </w:p>
          <w:p w:rsidRPr="001E7CAB" w:rsidR="00AD5E0F" w:rsidP="56EB66BD" w:rsidRDefault="00AF1419" w14:paraId="15EAE670" w14:textId="7E62E270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08B1CC78" w14:textId="130FCAA4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57B50431" w14:textId="53E2CDE4">
            <w:pPr>
              <w:pStyle w:val="Normal"/>
              <w:ind w:firstLine="0"/>
              <w:jc w:val="left"/>
            </w:pPr>
            <w:r w:rsidR="4B7995FA">
              <w:drawing>
                <wp:inline wp14:editId="4811C08C" wp14:anchorId="517B0D31">
                  <wp:extent cx="4438650" cy="4572000"/>
                  <wp:effectExtent l="0" t="0" r="0" b="0"/>
                  <wp:docPr id="6887696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6d8b9de3f64fe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56EB66BD" w:rsidRDefault="00AF1419" w14:paraId="761DC7B9" w14:textId="50253A46">
            <w:pPr>
              <w:pStyle w:val="Normal"/>
              <w:ind w:firstLine="0"/>
              <w:jc w:val="left"/>
            </w:pPr>
            <w:r w:rsidR="4B7995FA">
              <w:rPr/>
              <w:t>Figura 4 – Consultar peça por fabricante</w:t>
            </w:r>
          </w:p>
          <w:p w:rsidRPr="001E7CAB" w:rsidR="00AD5E0F" w:rsidP="56EB66BD" w:rsidRDefault="00AF1419" w14:paraId="630590FB" w14:textId="6945E3F4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4C7D1E81" w14:textId="42163527">
            <w:pPr>
              <w:pStyle w:val="Normal"/>
              <w:ind w:firstLine="0"/>
              <w:jc w:val="left"/>
            </w:pPr>
          </w:p>
          <w:p w:rsidRPr="001E7CAB" w:rsidR="00AD5E0F" w:rsidP="56EB66BD" w:rsidRDefault="00AF1419" w14:paraId="5A004B3C" w14:textId="24B98022">
            <w:pPr>
              <w:pStyle w:val="Normal"/>
              <w:ind w:firstLine="0"/>
              <w:jc w:val="left"/>
            </w:pPr>
            <w:r w:rsidR="17F8BA7D">
              <w:drawing>
                <wp:inline wp14:editId="47E37912" wp14:anchorId="2204F81C">
                  <wp:extent cx="2990850" cy="4572000"/>
                  <wp:effectExtent l="0" t="0" r="0" b="0"/>
                  <wp:docPr id="18622785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db9195708f42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E7CAB" w:rsidR="00AD5E0F" w:rsidP="56EB66BD" w:rsidRDefault="00AF1419" w14:paraId="4176E2BA" w14:textId="02D312A3">
            <w:pPr>
              <w:pStyle w:val="Normal"/>
              <w:ind w:firstLine="0"/>
              <w:jc w:val="left"/>
            </w:pPr>
            <w:r w:rsidR="17F8BA7D">
              <w:rPr/>
              <w:t xml:space="preserve">Figura 5 – </w:t>
            </w:r>
            <w:r w:rsidR="08068F6E">
              <w:rPr/>
              <w:t>Remover Peça do cadastro e depois Consultar Todas as Peças</w:t>
            </w:r>
          </w:p>
        </w:tc>
      </w:tr>
    </w:tbl>
    <w:p w:rsidR="00D05CCE" w:rsidP="00D05CCE" w:rsidRDefault="00D05CCE" w14:paraId="4FBFBB99" w14:textId="302685EF">
      <w:pPr>
        <w:ind w:firstLine="0"/>
      </w:pPr>
    </w:p>
    <w:sectPr w:rsidR="00D05CCE" w:rsidSect="0011171E">
      <w:headerReference w:type="default" r:id="rId18"/>
      <w:footerReference w:type="default" r:id="rId19"/>
      <w:pgSz w:w="11906" w:h="16838" w:orient="portrait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4945" w:rsidP="00B5761D" w:rsidRDefault="00674945" w14:paraId="57EBC8F5" w14:textId="77777777">
      <w:r>
        <w:separator/>
      </w:r>
    </w:p>
    <w:p w:rsidR="00674945" w:rsidP="00B5761D" w:rsidRDefault="00674945" w14:paraId="0B89407D" w14:textId="77777777"/>
    <w:p w:rsidR="00674945" w:rsidP="00B5761D" w:rsidRDefault="00674945" w14:paraId="2B7BBAF3" w14:textId="77777777"/>
  </w:endnote>
  <w:endnote w:type="continuationSeparator" w:id="0">
    <w:p w:rsidR="00674945" w:rsidP="00B5761D" w:rsidRDefault="00674945" w14:paraId="0EB40C81" w14:textId="77777777">
      <w:r>
        <w:continuationSeparator/>
      </w:r>
    </w:p>
    <w:p w:rsidR="00674945" w:rsidP="00B5761D" w:rsidRDefault="00674945" w14:paraId="2C506EAE" w14:textId="77777777"/>
    <w:p w:rsidR="00674945" w:rsidP="00B5761D" w:rsidRDefault="00674945" w14:paraId="24B2DD6F" w14:textId="77777777"/>
  </w:endnote>
  <w:endnote w:type="continuationNotice" w:id="1">
    <w:p w:rsidR="00674945" w:rsidRDefault="00674945" w14:paraId="10FB654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:rsidR="009B17A9" w:rsidP="00D2799E" w:rsidRDefault="009B17A9" w14:paraId="5EEEC14D" w14:textId="773D9400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110" coordsize="21600,21600" o:spt="110" path="m10800,l,10800,10800,21600,21600,10800xe" w14:anchorId="556E06F5">
                  <v:stroke joinstyle="miter"/>
                  <v:path textboxrect="5400,5400,16200,16200" gradientshapeok="t" o:connecttype="rect"/>
                </v:shapetype>
                <v:shape id="Fluxograma: Decisão 41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#113162" strokecolor="#113162" type="#_x0000_t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>
                  <w10:wrap type="square"/>
                </v:shape>
              </w:pict>
            </mc:Fallback>
          </mc:AlternateContent>
        </w:r>
      </w:p>
      <w:p w:rsidRPr="00D2799E" w:rsidR="009B17A9" w:rsidP="00D2799E" w:rsidRDefault="009B17A9" w14:paraId="087A91AD" w14:textId="15FAB45B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:rsidRPr="00955E07" w:rsidR="009B17A9" w:rsidP="005C35CA" w:rsidRDefault="009B17A9" w14:paraId="4AC759CF" w14:textId="1CF32997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4945" w:rsidP="00B5761D" w:rsidRDefault="00674945" w14:paraId="32D2059F" w14:textId="77777777">
      <w:r>
        <w:separator/>
      </w:r>
    </w:p>
    <w:p w:rsidR="00674945" w:rsidP="00B5761D" w:rsidRDefault="00674945" w14:paraId="3E2E766F" w14:textId="77777777"/>
    <w:p w:rsidR="00674945" w:rsidP="00B5761D" w:rsidRDefault="00674945" w14:paraId="178259B7" w14:textId="77777777"/>
  </w:footnote>
  <w:footnote w:type="continuationSeparator" w:id="0">
    <w:p w:rsidR="00674945" w:rsidP="00B5761D" w:rsidRDefault="00674945" w14:paraId="096DDE83" w14:textId="77777777">
      <w:r>
        <w:continuationSeparator/>
      </w:r>
    </w:p>
    <w:p w:rsidR="00674945" w:rsidP="00B5761D" w:rsidRDefault="00674945" w14:paraId="56FDED47" w14:textId="77777777"/>
    <w:p w:rsidR="00674945" w:rsidP="00B5761D" w:rsidRDefault="00674945" w14:paraId="6684A4A4" w14:textId="77777777"/>
  </w:footnote>
  <w:footnote w:type="continuationNotice" w:id="1">
    <w:p w:rsidR="00674945" w:rsidRDefault="00674945" w14:paraId="5171C59F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B17A9" w:rsidP="007B06F8" w:rsidRDefault="009B17A9" w14:paraId="71538076" w14:textId="497EC81F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:rsidR="009B17A9" w:rsidP="00947280" w:rsidRDefault="009B17A9" w14:paraId="2449EB30" w14:textId="01FF279D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1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5a607" stroked="f" strokeweight="1pt" w14:anchorId="67C484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4465700">
    <w:abstractNumId w:val="0"/>
  </w:num>
  <w:num w:numId="2" w16cid:durableId="1256784913">
    <w:abstractNumId w:val="2"/>
  </w:num>
  <w:num w:numId="3" w16cid:durableId="1123305403">
    <w:abstractNumId w:val="4"/>
  </w:num>
  <w:num w:numId="4" w16cid:durableId="59837121">
    <w:abstractNumId w:val="3"/>
  </w:num>
  <w:num w:numId="5" w16cid:durableId="21759452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trackRevisions w:val="false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2A30"/>
    <w:rsid w:val="00002B60"/>
    <w:rsid w:val="00002E07"/>
    <w:rsid w:val="00002FD5"/>
    <w:rsid w:val="00003606"/>
    <w:rsid w:val="000041AF"/>
    <w:rsid w:val="00004769"/>
    <w:rsid w:val="00006459"/>
    <w:rsid w:val="00006DF1"/>
    <w:rsid w:val="00010C90"/>
    <w:rsid w:val="00011A0B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3DED4"/>
    <w:rsid w:val="00040B17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5440"/>
    <w:rsid w:val="00070775"/>
    <w:rsid w:val="0007156F"/>
    <w:rsid w:val="00073CED"/>
    <w:rsid w:val="00074CD1"/>
    <w:rsid w:val="000751EC"/>
    <w:rsid w:val="00075700"/>
    <w:rsid w:val="00076754"/>
    <w:rsid w:val="00077D2E"/>
    <w:rsid w:val="0008026A"/>
    <w:rsid w:val="000814F5"/>
    <w:rsid w:val="000815CC"/>
    <w:rsid w:val="000816FC"/>
    <w:rsid w:val="00082010"/>
    <w:rsid w:val="00082A10"/>
    <w:rsid w:val="00085A46"/>
    <w:rsid w:val="00085A92"/>
    <w:rsid w:val="00085B3C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F3"/>
    <w:rsid w:val="000D5D97"/>
    <w:rsid w:val="000D6586"/>
    <w:rsid w:val="000D7178"/>
    <w:rsid w:val="000D75F9"/>
    <w:rsid w:val="000E03AB"/>
    <w:rsid w:val="000E19B5"/>
    <w:rsid w:val="000E22E6"/>
    <w:rsid w:val="000E313C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B62"/>
    <w:rsid w:val="001063AF"/>
    <w:rsid w:val="00106B1D"/>
    <w:rsid w:val="0010753D"/>
    <w:rsid w:val="0011171E"/>
    <w:rsid w:val="001129BE"/>
    <w:rsid w:val="00113263"/>
    <w:rsid w:val="00113353"/>
    <w:rsid w:val="00113435"/>
    <w:rsid w:val="00113633"/>
    <w:rsid w:val="00114202"/>
    <w:rsid w:val="00114E6F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ACF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4AD7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DE"/>
    <w:rsid w:val="002424ED"/>
    <w:rsid w:val="0024250E"/>
    <w:rsid w:val="0024377E"/>
    <w:rsid w:val="0024456F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FC3"/>
    <w:rsid w:val="002743A3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F8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4D3"/>
    <w:rsid w:val="0036662B"/>
    <w:rsid w:val="00366C12"/>
    <w:rsid w:val="00367A29"/>
    <w:rsid w:val="0037045F"/>
    <w:rsid w:val="00370BCA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2637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62BE"/>
    <w:rsid w:val="00406D9D"/>
    <w:rsid w:val="00407241"/>
    <w:rsid w:val="0040790C"/>
    <w:rsid w:val="00407D1D"/>
    <w:rsid w:val="00412084"/>
    <w:rsid w:val="0041234E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5111"/>
    <w:rsid w:val="00525845"/>
    <w:rsid w:val="00525E20"/>
    <w:rsid w:val="00527747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422AF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601FF"/>
    <w:rsid w:val="005610DE"/>
    <w:rsid w:val="0056149A"/>
    <w:rsid w:val="005625E2"/>
    <w:rsid w:val="005643C8"/>
    <w:rsid w:val="00564A30"/>
    <w:rsid w:val="005652CE"/>
    <w:rsid w:val="00565D03"/>
    <w:rsid w:val="00565F93"/>
    <w:rsid w:val="00565FD5"/>
    <w:rsid w:val="005676B5"/>
    <w:rsid w:val="00567FE0"/>
    <w:rsid w:val="00570815"/>
    <w:rsid w:val="005714C4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1DB3"/>
    <w:rsid w:val="00582F46"/>
    <w:rsid w:val="00583591"/>
    <w:rsid w:val="005836C6"/>
    <w:rsid w:val="0058410B"/>
    <w:rsid w:val="005841E4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18E4"/>
    <w:rsid w:val="005B19A1"/>
    <w:rsid w:val="005B526E"/>
    <w:rsid w:val="005B69CC"/>
    <w:rsid w:val="005B6EC3"/>
    <w:rsid w:val="005C3055"/>
    <w:rsid w:val="005C348E"/>
    <w:rsid w:val="005C35CA"/>
    <w:rsid w:val="005C4654"/>
    <w:rsid w:val="005C4C62"/>
    <w:rsid w:val="005C4DDE"/>
    <w:rsid w:val="005C768A"/>
    <w:rsid w:val="005D11D9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5A"/>
    <w:rsid w:val="005E7097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6EA"/>
    <w:rsid w:val="0063701C"/>
    <w:rsid w:val="0063741C"/>
    <w:rsid w:val="00637A97"/>
    <w:rsid w:val="00637BE6"/>
    <w:rsid w:val="00637CA3"/>
    <w:rsid w:val="006402B3"/>
    <w:rsid w:val="0064081D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945"/>
    <w:rsid w:val="00675AFF"/>
    <w:rsid w:val="006773A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C14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58A4"/>
    <w:rsid w:val="006E5DF3"/>
    <w:rsid w:val="006E6391"/>
    <w:rsid w:val="006E6F82"/>
    <w:rsid w:val="006E784C"/>
    <w:rsid w:val="006E7A4D"/>
    <w:rsid w:val="006F0D05"/>
    <w:rsid w:val="006F1481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50783"/>
    <w:rsid w:val="00750D34"/>
    <w:rsid w:val="00750D54"/>
    <w:rsid w:val="00751844"/>
    <w:rsid w:val="00752C46"/>
    <w:rsid w:val="00755F6A"/>
    <w:rsid w:val="00756BF1"/>
    <w:rsid w:val="0075729B"/>
    <w:rsid w:val="0076007A"/>
    <w:rsid w:val="00760999"/>
    <w:rsid w:val="00762E71"/>
    <w:rsid w:val="00764A16"/>
    <w:rsid w:val="007653D2"/>
    <w:rsid w:val="00765892"/>
    <w:rsid w:val="007666FD"/>
    <w:rsid w:val="0076737C"/>
    <w:rsid w:val="00767689"/>
    <w:rsid w:val="00767DC0"/>
    <w:rsid w:val="007715C0"/>
    <w:rsid w:val="00771D69"/>
    <w:rsid w:val="00772002"/>
    <w:rsid w:val="007727DA"/>
    <w:rsid w:val="00772868"/>
    <w:rsid w:val="00774612"/>
    <w:rsid w:val="00774FBE"/>
    <w:rsid w:val="007773F0"/>
    <w:rsid w:val="00777768"/>
    <w:rsid w:val="00777DF5"/>
    <w:rsid w:val="007807D3"/>
    <w:rsid w:val="0078280A"/>
    <w:rsid w:val="00782DF9"/>
    <w:rsid w:val="00783207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6962"/>
    <w:rsid w:val="007D1126"/>
    <w:rsid w:val="007D12AC"/>
    <w:rsid w:val="007D19AB"/>
    <w:rsid w:val="007D24A1"/>
    <w:rsid w:val="007D26E5"/>
    <w:rsid w:val="007D413F"/>
    <w:rsid w:val="007D48EE"/>
    <w:rsid w:val="007D5C13"/>
    <w:rsid w:val="007D6755"/>
    <w:rsid w:val="007D77ED"/>
    <w:rsid w:val="007D7B44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18E2"/>
    <w:rsid w:val="00842762"/>
    <w:rsid w:val="00842791"/>
    <w:rsid w:val="00844958"/>
    <w:rsid w:val="00844D07"/>
    <w:rsid w:val="00845C13"/>
    <w:rsid w:val="00846018"/>
    <w:rsid w:val="00846D79"/>
    <w:rsid w:val="00847156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71A"/>
    <w:rsid w:val="008655D5"/>
    <w:rsid w:val="00866E90"/>
    <w:rsid w:val="00867FA5"/>
    <w:rsid w:val="00870E35"/>
    <w:rsid w:val="0087128D"/>
    <w:rsid w:val="00871899"/>
    <w:rsid w:val="00872338"/>
    <w:rsid w:val="008745F9"/>
    <w:rsid w:val="00876335"/>
    <w:rsid w:val="008766C3"/>
    <w:rsid w:val="00877509"/>
    <w:rsid w:val="0088030D"/>
    <w:rsid w:val="00880CAE"/>
    <w:rsid w:val="00880EEA"/>
    <w:rsid w:val="00880FA3"/>
    <w:rsid w:val="00881E22"/>
    <w:rsid w:val="0088302C"/>
    <w:rsid w:val="008849BA"/>
    <w:rsid w:val="008858A5"/>
    <w:rsid w:val="00885DB3"/>
    <w:rsid w:val="008866A0"/>
    <w:rsid w:val="00886C26"/>
    <w:rsid w:val="00887381"/>
    <w:rsid w:val="00887971"/>
    <w:rsid w:val="00892AAB"/>
    <w:rsid w:val="008930F1"/>
    <w:rsid w:val="00893332"/>
    <w:rsid w:val="008933BB"/>
    <w:rsid w:val="00894B45"/>
    <w:rsid w:val="0089557C"/>
    <w:rsid w:val="008970A9"/>
    <w:rsid w:val="008A1651"/>
    <w:rsid w:val="008A1D69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B48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8A1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0F2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15FA"/>
    <w:rsid w:val="00AE196F"/>
    <w:rsid w:val="00AE1D57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10166"/>
    <w:rsid w:val="00B11675"/>
    <w:rsid w:val="00B11DE6"/>
    <w:rsid w:val="00B130B8"/>
    <w:rsid w:val="00B143FC"/>
    <w:rsid w:val="00B14F81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D84"/>
    <w:rsid w:val="00B8511C"/>
    <w:rsid w:val="00B8519A"/>
    <w:rsid w:val="00B86D4E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B1445"/>
    <w:rsid w:val="00BB1CFF"/>
    <w:rsid w:val="00BB281D"/>
    <w:rsid w:val="00BB39E4"/>
    <w:rsid w:val="00BB4B5A"/>
    <w:rsid w:val="00BB69FE"/>
    <w:rsid w:val="00BB7431"/>
    <w:rsid w:val="00BB7C92"/>
    <w:rsid w:val="00BC070D"/>
    <w:rsid w:val="00BC0D87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FDB"/>
    <w:rsid w:val="00BF770A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C03"/>
    <w:rsid w:val="00C41EA7"/>
    <w:rsid w:val="00C42AF4"/>
    <w:rsid w:val="00C4365A"/>
    <w:rsid w:val="00C44432"/>
    <w:rsid w:val="00C44B63"/>
    <w:rsid w:val="00C4586D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70D10"/>
    <w:rsid w:val="00C71CF9"/>
    <w:rsid w:val="00C730BF"/>
    <w:rsid w:val="00C7472F"/>
    <w:rsid w:val="00C74F78"/>
    <w:rsid w:val="00C75794"/>
    <w:rsid w:val="00C76E1F"/>
    <w:rsid w:val="00C7787A"/>
    <w:rsid w:val="00C82392"/>
    <w:rsid w:val="00C82595"/>
    <w:rsid w:val="00C828A4"/>
    <w:rsid w:val="00C84722"/>
    <w:rsid w:val="00C84C25"/>
    <w:rsid w:val="00C85BFC"/>
    <w:rsid w:val="00C880F4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6209"/>
    <w:rsid w:val="00CC6D9F"/>
    <w:rsid w:val="00CD019A"/>
    <w:rsid w:val="00CD2747"/>
    <w:rsid w:val="00CD2805"/>
    <w:rsid w:val="00CD2BB7"/>
    <w:rsid w:val="00CD392D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6715"/>
    <w:rsid w:val="00D369DC"/>
    <w:rsid w:val="00D37127"/>
    <w:rsid w:val="00D407AE"/>
    <w:rsid w:val="00D408D8"/>
    <w:rsid w:val="00D42BCD"/>
    <w:rsid w:val="00D43842"/>
    <w:rsid w:val="00D44A38"/>
    <w:rsid w:val="00D45BDF"/>
    <w:rsid w:val="00D4678B"/>
    <w:rsid w:val="00D47C12"/>
    <w:rsid w:val="00D50556"/>
    <w:rsid w:val="00D50662"/>
    <w:rsid w:val="00D51B56"/>
    <w:rsid w:val="00D51C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5162"/>
    <w:rsid w:val="00D759BB"/>
    <w:rsid w:val="00D75B1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29D8"/>
    <w:rsid w:val="00E337D8"/>
    <w:rsid w:val="00E351A0"/>
    <w:rsid w:val="00E351B9"/>
    <w:rsid w:val="00E365B3"/>
    <w:rsid w:val="00E36DD4"/>
    <w:rsid w:val="00E36E32"/>
    <w:rsid w:val="00E373B8"/>
    <w:rsid w:val="00E37856"/>
    <w:rsid w:val="00E4096F"/>
    <w:rsid w:val="00E41232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EA7"/>
    <w:rsid w:val="00E56F4D"/>
    <w:rsid w:val="00E57E62"/>
    <w:rsid w:val="00E61BFF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802"/>
    <w:rsid w:val="00E750FE"/>
    <w:rsid w:val="00E75DB7"/>
    <w:rsid w:val="00E77817"/>
    <w:rsid w:val="00E77D32"/>
    <w:rsid w:val="00E80633"/>
    <w:rsid w:val="00E82584"/>
    <w:rsid w:val="00E8342F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2481"/>
    <w:rsid w:val="00ED259B"/>
    <w:rsid w:val="00ED2B41"/>
    <w:rsid w:val="00ED2E13"/>
    <w:rsid w:val="00ED2ED3"/>
    <w:rsid w:val="00ED3394"/>
    <w:rsid w:val="00ED5477"/>
    <w:rsid w:val="00ED5AAF"/>
    <w:rsid w:val="00ED5CFC"/>
    <w:rsid w:val="00ED65EE"/>
    <w:rsid w:val="00ED79CD"/>
    <w:rsid w:val="00ED7F82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C5D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CFE"/>
    <w:rsid w:val="00F45FEE"/>
    <w:rsid w:val="00F4780D"/>
    <w:rsid w:val="00F50219"/>
    <w:rsid w:val="00F53150"/>
    <w:rsid w:val="00F53C83"/>
    <w:rsid w:val="00F53EB0"/>
    <w:rsid w:val="00F56E0F"/>
    <w:rsid w:val="00F577D3"/>
    <w:rsid w:val="00F60451"/>
    <w:rsid w:val="00F606B4"/>
    <w:rsid w:val="00F619C1"/>
    <w:rsid w:val="00F64D2D"/>
    <w:rsid w:val="00F64DAD"/>
    <w:rsid w:val="00F65FCB"/>
    <w:rsid w:val="00F66430"/>
    <w:rsid w:val="00F6651F"/>
    <w:rsid w:val="00F66536"/>
    <w:rsid w:val="00F66B79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5623"/>
    <w:rsid w:val="00F76021"/>
    <w:rsid w:val="00F76F87"/>
    <w:rsid w:val="00F80956"/>
    <w:rsid w:val="00F8146C"/>
    <w:rsid w:val="00F8180D"/>
    <w:rsid w:val="00F81EE2"/>
    <w:rsid w:val="00F8290C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3603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F60"/>
    <w:rsid w:val="00FF05BE"/>
    <w:rsid w:val="00FF1E10"/>
    <w:rsid w:val="00FF37BF"/>
    <w:rsid w:val="00FF48AC"/>
    <w:rsid w:val="00FF56AE"/>
    <w:rsid w:val="00FF66B6"/>
    <w:rsid w:val="03AF16F0"/>
    <w:rsid w:val="066E1A65"/>
    <w:rsid w:val="08068F6E"/>
    <w:rsid w:val="09ACB983"/>
    <w:rsid w:val="0B5C4059"/>
    <w:rsid w:val="0CF810BA"/>
    <w:rsid w:val="0E93E11B"/>
    <w:rsid w:val="17A2D954"/>
    <w:rsid w:val="17DCFE24"/>
    <w:rsid w:val="17F8BA7D"/>
    <w:rsid w:val="19068B51"/>
    <w:rsid w:val="197B2C65"/>
    <w:rsid w:val="1E11614E"/>
    <w:rsid w:val="1FD67B23"/>
    <w:rsid w:val="2333718C"/>
    <w:rsid w:val="2367A1D8"/>
    <w:rsid w:val="28E85977"/>
    <w:rsid w:val="2A5A46EA"/>
    <w:rsid w:val="2BEDC97B"/>
    <w:rsid w:val="2C076117"/>
    <w:rsid w:val="2CD15F1E"/>
    <w:rsid w:val="2D1E1BD1"/>
    <w:rsid w:val="2DF5FEA7"/>
    <w:rsid w:val="38438D95"/>
    <w:rsid w:val="3DC142C8"/>
    <w:rsid w:val="40B317BA"/>
    <w:rsid w:val="4131C5BC"/>
    <w:rsid w:val="4A869D73"/>
    <w:rsid w:val="4B7995FA"/>
    <w:rsid w:val="552142AC"/>
    <w:rsid w:val="56EB66BD"/>
    <w:rsid w:val="570FE03C"/>
    <w:rsid w:val="5919A62D"/>
    <w:rsid w:val="596F9E28"/>
    <w:rsid w:val="5B3F0ADC"/>
    <w:rsid w:val="5D2C5491"/>
    <w:rsid w:val="63976735"/>
    <w:rsid w:val="66BA0E7A"/>
    <w:rsid w:val="68731D6D"/>
    <w:rsid w:val="6925BA84"/>
    <w:rsid w:val="71A780E2"/>
    <w:rsid w:val="720987A3"/>
    <w:rsid w:val="73435143"/>
    <w:rsid w:val="751D5A26"/>
    <w:rsid w:val="77F0C0E3"/>
    <w:rsid w:val="7B5098CF"/>
    <w:rsid w:val="7D77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45ADE"/>
    <w:pPr>
      <w:ind w:firstLine="567"/>
    </w:pPr>
    <w:rPr>
      <w:rFonts w:ascii="Arial" w:hAnsi="Arial" w:cs="Arial" w:eastAsiaTheme="minorEastAsia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cs="Times New Roman" w:eastAsiaTheme="minorEastAsia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846018"/>
    <w:rPr>
      <w:rFonts w:ascii="Arial" w:hAnsi="Arial" w:eastAsia="Calibri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styleId="Ttulo2Char" w:customStyle="1">
    <w:name w:val="Título 2 Char"/>
    <w:basedOn w:val="Fontepargpadro"/>
    <w:link w:val="Ttulo2"/>
    <w:uiPriority w:val="9"/>
    <w:rsid w:val="00C045C2"/>
    <w:rPr>
      <w:rFonts w:ascii="Arial" w:hAnsi="Arial" w:cs="Arial" w:eastAsiaTheme="majorEastAsia"/>
      <w:b/>
      <w:bCs/>
      <w:caps/>
      <w:color w:val="F5A607"/>
      <w:sz w:val="36"/>
      <w:szCs w:val="24"/>
    </w:rPr>
  </w:style>
  <w:style w:type="character" w:styleId="Ttulo3Char" w:customStyle="1">
    <w:name w:val="Título 3 Char"/>
    <w:basedOn w:val="Fontepargpadro"/>
    <w:link w:val="Ttulo3"/>
    <w:uiPriority w:val="9"/>
    <w:rsid w:val="00786C0D"/>
    <w:rPr>
      <w:rFonts w:ascii="Arial" w:hAnsi="Arial" w:cs="Arial" w:eastAsiaTheme="majorEastAsia"/>
      <w:b/>
      <w:bCs/>
      <w:color w:val="113162"/>
      <w:sz w:val="32"/>
    </w:rPr>
  </w:style>
  <w:style w:type="character" w:styleId="Ttulo4Char" w:customStyle="1">
    <w:name w:val="Título 4 Char"/>
    <w:aliases w:val="1.4 - Tipo de Documento parte 2 Char"/>
    <w:basedOn w:val="Fontepargpadro"/>
    <w:link w:val="Ttulo4"/>
    <w:uiPriority w:val="9"/>
    <w:rsid w:val="00B3428C"/>
    <w:rPr>
      <w:rFonts w:ascii="Arial" w:hAnsi="Arial" w:cs="Arial" w:eastAsiaTheme="majorEastAsia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styleId="SemEspaamentoChar" w:customStyle="1">
    <w:name w:val="Sem Espaçamento Char"/>
    <w:basedOn w:val="Fontepargpadro"/>
    <w:link w:val="SemEspaamento"/>
    <w:uiPriority w:val="1"/>
    <w:rsid w:val="00B5761D"/>
    <w:rPr>
      <w:rFonts w:ascii="Arial" w:hAnsi="Arial" w:cs="Arial" w:eastAsiaTheme="minorEastAsia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B56851"/>
    <w:rPr>
      <w:rFonts w:ascii="Segoe UI" w:hAnsi="Segoe UI" w:cs="Segoe UI" w:eastAsiaTheme="minorEastAsia"/>
      <w:sz w:val="18"/>
      <w:szCs w:val="18"/>
      <w:lang w:eastAsia="pt-BR"/>
    </w:rPr>
  </w:style>
  <w:style w:type="paragraph" w:styleId="Resultados" w:customStyle="1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styleId="ResultadosChar" w:customStyle="1">
    <w:name w:val="Resultados Char"/>
    <w:basedOn w:val="Fontepargpadro"/>
    <w:link w:val="Resultados"/>
    <w:rsid w:val="00CF663C"/>
    <w:rPr>
      <w:rFonts w:ascii="Arial" w:hAnsi="Arial" w:cs="Arial" w:eastAsiaTheme="minorEastAsia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AE196F"/>
    <w:rPr>
      <w:rFonts w:ascii="Arial" w:hAnsi="Arial" w:cs="Arial" w:eastAsiaTheme="minorEastAsia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hAnsi="Arial" w:cs="Arial" w:eastAsiaTheme="minorEastAsia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styleId="Tabelacomgrade1" w:customStyle="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hAnsi="Arial" w:eastAsia="Arial" w:cs="Arial"/>
      <w:sz w:val="24"/>
      <w:szCs w:val="24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-TIPODETRABALHO" w:customStyle="1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styleId="12-NOMEDADISCIPLINA" w:customStyle="1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styleId="11-TIPODETRABALHOChar" w:customStyle="1">
    <w:name w:val="1.1. - TIPO DE TRABALHO Char"/>
    <w:basedOn w:val="Ttulo1Char"/>
    <w:link w:val="11-TIPODETRABALHO"/>
    <w:rsid w:val="00B73CFC"/>
    <w:rPr>
      <w:rFonts w:ascii="Arial" w:hAnsi="Arial" w:eastAsia="Calibri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13-AUTORIADOMATERIAL" w:customStyle="1">
    <w:name w:val="1.3 - AUTORIA DO MATERIAL"/>
    <w:basedOn w:val="Ttulo4"/>
    <w:link w:val="13-AUTORIADOMATERIALChar"/>
    <w:qFormat/>
    <w:rsid w:val="00D80AA7"/>
    <w:pPr>
      <w:jc w:val="right"/>
    </w:pPr>
  </w:style>
  <w:style w:type="character" w:styleId="12-NOMEDADISCIPLINAChar" w:customStyle="1">
    <w:name w:val="1.2 - NOME DA DISCIPLINA Char"/>
    <w:basedOn w:val="Ttulo2Char"/>
    <w:link w:val="12-NOMEDADISCIPLINA"/>
    <w:rsid w:val="005318AE"/>
    <w:rPr>
      <w:rFonts w:ascii="Arial" w:hAnsi="Arial" w:cs="Arial" w:eastAsiaTheme="majorEastAsia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styleId="13-AUTORIADOMATERIALChar" w:customStyle="1">
    <w:name w:val="1.3 - AUTORIA DO MATERIAL Char"/>
    <w:basedOn w:val="Ttulo4Char"/>
    <w:link w:val="13-AUTORIADOMATERIAL"/>
    <w:rsid w:val="00D80AA7"/>
    <w:rPr>
      <w:rFonts w:ascii="Arial" w:hAnsi="Arial" w:cs="Arial" w:eastAsiaTheme="majorEastAsia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181BA3"/>
    <w:rPr>
      <w:rFonts w:ascii="Arial" w:hAnsi="Arial" w:cs="Arial" w:eastAsiaTheme="minorEastAsi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181BA3"/>
    <w:rPr>
      <w:rFonts w:ascii="Arial" w:hAnsi="Arial" w:cs="Arial" w:eastAsiaTheme="minorEastAsia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pt-BR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27085B"/>
    <w:rPr>
      <w:rFonts w:ascii="Courier New" w:hAnsi="Courier New" w:eastAsia="Times New Roman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header" Target="header1.xml" Id="rId18" /><Relationship Type="http://schemas.openxmlformats.org/officeDocument/2006/relationships/numbering" Target="numbering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footer" Target="footer1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/media/imageb.png" Id="Rbcf424c0d2c24c5c" /><Relationship Type="http://schemas.openxmlformats.org/officeDocument/2006/relationships/image" Target="/media/imagec.png" Id="Rb19031807c294de7" /><Relationship Type="http://schemas.openxmlformats.org/officeDocument/2006/relationships/image" Target="/media/imaged.png" Id="R91af2a749c694c07" /><Relationship Type="http://schemas.openxmlformats.org/officeDocument/2006/relationships/image" Target="/media/imagee.png" Id="Rd08877a46fe84e2d" /><Relationship Type="http://schemas.openxmlformats.org/officeDocument/2006/relationships/image" Target="/media/imagef.png" Id="R3aa379e5b73f41f4" /><Relationship Type="http://schemas.openxmlformats.org/officeDocument/2006/relationships/image" Target="/media/image10.png" Id="Rad7b130d42d146d0" /><Relationship Type="http://schemas.openxmlformats.org/officeDocument/2006/relationships/image" Target="/media/image11.png" Id="Rdfbd816f0d984ae1" /><Relationship Type="http://schemas.openxmlformats.org/officeDocument/2006/relationships/image" Target="/media/image12.png" Id="Rc46d8b9de3f64fe9" /><Relationship Type="http://schemas.openxmlformats.org/officeDocument/2006/relationships/image" Target="/media/image13.png" Id="Recdb9195708f428d" /><Relationship Type="http://schemas.openxmlformats.org/officeDocument/2006/relationships/glossaryDocument" Target="glossary/document.xml" Id="R2aa8fcf9df0b469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3179c-f1d1-44aa-ab46-dd9900099f0a}"/>
      </w:docPartPr>
      <w:docPartBody>
        <w:p w14:paraId="5C834A6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Modelo caderno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Processamento de Imagens</dc:title>
  <dc:subject>CADERNO DE RESOLUÇÃO DA ATIVIDADE PRÁTICA</dc:subject>
  <dc:creator>ESCREVA SEU NOME AQUI</dc:creator>
  <keywords/>
  <dc:description/>
  <lastModifiedBy>VINICIUS ALVES GOTTI NASCIMENTO</lastModifiedBy>
  <revision>3</revision>
  <lastPrinted>2020-11-23T21:46:00.0000000Z</lastPrinted>
  <dcterms:created xsi:type="dcterms:W3CDTF">2023-02-27T11:47:00.0000000Z</dcterms:created>
  <dcterms:modified xsi:type="dcterms:W3CDTF">2023-05-29T00:24:15.8871495Z</dcterms:modified>
</coreProperties>
</file>